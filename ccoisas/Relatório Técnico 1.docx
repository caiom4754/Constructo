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23763" w14:textId="761D8410" w:rsidR="00D510D3" w:rsidRDefault="003C5631" w:rsidP="002335F3">
      <w:pPr>
        <w:pStyle w:val="Ttulo"/>
        <w:spacing w:line="360" w:lineRule="auto"/>
        <w:rPr>
          <w:rFonts w:ascii="Times New Roman" w:eastAsia="Arial MT" w:hAnsi="Times New Roman" w:cs="Times New Roman"/>
          <w:b w:val="0"/>
          <w:bCs w:val="0"/>
          <w:color w:val="FF0000"/>
        </w:rPr>
      </w:pPr>
      <w:r w:rsidRPr="002335F3">
        <w:rPr>
          <w:rFonts w:ascii="Times New Roman" w:hAnsi="Times New Roman" w:cs="Times New Roman"/>
        </w:rPr>
        <w:t>FATEC SÃO ROQUE</w:t>
      </w:r>
    </w:p>
    <w:p w14:paraId="65EB0A23" w14:textId="04F0DDC6" w:rsidR="002335F3" w:rsidRDefault="002335F3" w:rsidP="002335F3">
      <w:pPr>
        <w:pStyle w:val="Ttulo"/>
        <w:spacing w:line="360" w:lineRule="auto"/>
        <w:rPr>
          <w:rFonts w:ascii="Times New Roman" w:hAnsi="Times New Roman" w:cs="Times New Roman"/>
        </w:rPr>
      </w:pPr>
    </w:p>
    <w:p w14:paraId="53861107" w14:textId="77777777" w:rsidR="00D510D3" w:rsidRPr="002335F3" w:rsidRDefault="00D510D3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948206B" w14:textId="77777777" w:rsidR="00D510D3" w:rsidRPr="002335F3" w:rsidRDefault="00D510D3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F1091C5" w14:textId="77777777" w:rsidR="00D510D3" w:rsidRPr="002335F3" w:rsidRDefault="00D510D3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9B517CB" w14:textId="77777777" w:rsidR="00D510D3" w:rsidRPr="002335F3" w:rsidRDefault="00D510D3" w:rsidP="002335F3">
      <w:pPr>
        <w:pStyle w:val="Ttulo2"/>
        <w:spacing w:before="2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35EAFCC" w14:textId="77777777" w:rsidR="00D510D3" w:rsidRPr="002335F3" w:rsidRDefault="003C5631" w:rsidP="002335F3">
      <w:pPr>
        <w:pStyle w:val="Ttulo2"/>
        <w:spacing w:line="360" w:lineRule="auto"/>
        <w:ind w:left="849" w:right="1425"/>
        <w:jc w:val="center"/>
        <w:rPr>
          <w:rFonts w:ascii="Times New Roman" w:hAnsi="Times New Roman" w:cs="Times New Roman"/>
        </w:rPr>
      </w:pPr>
      <w:r w:rsidRPr="002335F3">
        <w:rPr>
          <w:rFonts w:ascii="Times New Roman" w:hAnsi="Times New Roman" w:cs="Times New Roman"/>
        </w:rPr>
        <w:t>CAIO DA MATA MARTINS</w:t>
      </w:r>
    </w:p>
    <w:p w14:paraId="55C38D25" w14:textId="4C669EA7" w:rsidR="002335F3" w:rsidRPr="00746752" w:rsidRDefault="003C5631" w:rsidP="00746752">
      <w:pPr>
        <w:pStyle w:val="Ttulo2"/>
        <w:spacing w:line="360" w:lineRule="auto"/>
        <w:ind w:left="849" w:right="1425"/>
        <w:jc w:val="center"/>
        <w:rPr>
          <w:rFonts w:ascii="Times New Roman" w:eastAsia="Arial MT" w:hAnsi="Times New Roman" w:cs="Times New Roman"/>
          <w:b w:val="0"/>
          <w:bCs w:val="0"/>
          <w:color w:val="FF0000"/>
          <w:sz w:val="32"/>
          <w:szCs w:val="32"/>
        </w:rPr>
      </w:pPr>
      <w:r w:rsidRPr="002335F3">
        <w:rPr>
          <w:rFonts w:ascii="Times New Roman" w:hAnsi="Times New Roman" w:cs="Times New Roman"/>
        </w:rPr>
        <w:t>VINÍCIUS VENÂNCIO</w:t>
      </w:r>
    </w:p>
    <w:p w14:paraId="1691C8DF" w14:textId="77777777" w:rsidR="002335F3" w:rsidRPr="002335F3" w:rsidRDefault="002335F3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9FBE590" w14:textId="17E13BF2" w:rsidR="00D510D3" w:rsidRDefault="00D510D3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6C56D22" w14:textId="4EF8905C" w:rsidR="00746752" w:rsidRDefault="00746752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0C6FF8D" w14:textId="5D468DCD" w:rsidR="00746752" w:rsidRDefault="00746752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6BAD98C" w14:textId="77777777" w:rsidR="00746752" w:rsidRPr="002335F3" w:rsidRDefault="00746752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FA2BE05" w14:textId="77777777" w:rsidR="00D510D3" w:rsidRPr="002335F3" w:rsidRDefault="00D510D3" w:rsidP="002335F3">
      <w:pPr>
        <w:pStyle w:val="Corpodetexto"/>
        <w:spacing w:before="1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28074EF" w14:textId="70D3EB59" w:rsidR="00D510D3" w:rsidRDefault="003C5631" w:rsidP="002335F3">
      <w:pPr>
        <w:pStyle w:val="Ttulo1"/>
        <w:spacing w:line="360" w:lineRule="auto"/>
        <w:ind w:right="1425"/>
        <w:rPr>
          <w:rFonts w:ascii="Times New Roman" w:hAnsi="Times New Roman" w:cs="Times New Roman"/>
          <w:b w:val="0"/>
          <w:color w:val="FF0000"/>
          <w:sz w:val="32"/>
          <w:szCs w:val="32"/>
        </w:rPr>
      </w:pPr>
      <w:r w:rsidRPr="002335F3">
        <w:rPr>
          <w:rFonts w:ascii="Times New Roman" w:hAnsi="Times New Roman" w:cs="Times New Roman"/>
        </w:rPr>
        <w:t>CONSTRUCTO</w:t>
      </w:r>
    </w:p>
    <w:p w14:paraId="0CF8AF3E" w14:textId="77777777" w:rsidR="002335F3" w:rsidRDefault="002335F3" w:rsidP="002335F3">
      <w:pPr>
        <w:pStyle w:val="Ttulo1"/>
        <w:spacing w:line="360" w:lineRule="auto"/>
        <w:ind w:right="1425"/>
        <w:rPr>
          <w:rFonts w:ascii="Times New Roman" w:hAnsi="Times New Roman" w:cs="Times New Roman"/>
          <w:sz w:val="32"/>
          <w:szCs w:val="32"/>
        </w:rPr>
      </w:pPr>
    </w:p>
    <w:p w14:paraId="2F054088" w14:textId="77777777" w:rsidR="002335F3" w:rsidRPr="002335F3" w:rsidRDefault="002335F3" w:rsidP="002335F3">
      <w:pPr>
        <w:pStyle w:val="Corpodetexto"/>
        <w:spacing w:before="162" w:line="360" w:lineRule="auto"/>
        <w:ind w:left="1534" w:right="1425"/>
        <w:jc w:val="center"/>
        <w:rPr>
          <w:rFonts w:ascii="Times New Roman" w:hAnsi="Times New Roman" w:cs="Times New Roman"/>
          <w:sz w:val="32"/>
          <w:szCs w:val="32"/>
        </w:rPr>
      </w:pPr>
    </w:p>
    <w:p w14:paraId="3512C599" w14:textId="77777777" w:rsidR="00D510D3" w:rsidRPr="002335F3" w:rsidRDefault="00D510D3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C335114" w14:textId="77777777" w:rsidR="00D510D3" w:rsidRPr="002335F3" w:rsidRDefault="00D510D3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7BA4594" w14:textId="76631548" w:rsidR="00D510D3" w:rsidRDefault="00D510D3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6B5F9B2" w14:textId="77777777" w:rsidR="00D510D3" w:rsidRPr="002335F3" w:rsidRDefault="00D510D3" w:rsidP="002335F3">
      <w:pPr>
        <w:pStyle w:val="Corpodetexto"/>
        <w:spacing w:before="2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E38D85D" w14:textId="77777777" w:rsidR="00D510D3" w:rsidRPr="002335F3" w:rsidRDefault="00D510D3" w:rsidP="002335F3">
      <w:pPr>
        <w:pStyle w:val="Corpodetexto"/>
        <w:spacing w:line="360" w:lineRule="auto"/>
        <w:ind w:left="848" w:right="1425"/>
        <w:jc w:val="center"/>
        <w:rPr>
          <w:rFonts w:ascii="Times New Roman" w:hAnsi="Times New Roman" w:cs="Times New Roman"/>
          <w:sz w:val="32"/>
          <w:szCs w:val="32"/>
        </w:rPr>
      </w:pPr>
    </w:p>
    <w:p w14:paraId="35D13231" w14:textId="77777777" w:rsidR="00D510D3" w:rsidRPr="002335F3" w:rsidRDefault="00D510D3" w:rsidP="002335F3">
      <w:pPr>
        <w:pStyle w:val="Corpodetexto"/>
        <w:spacing w:line="360" w:lineRule="auto"/>
        <w:ind w:left="848" w:right="1425"/>
        <w:jc w:val="center"/>
        <w:rPr>
          <w:rFonts w:ascii="Times New Roman" w:hAnsi="Times New Roman" w:cs="Times New Roman"/>
        </w:rPr>
      </w:pPr>
    </w:p>
    <w:p w14:paraId="357F4370" w14:textId="77777777" w:rsidR="00D510D3" w:rsidRPr="002335F3" w:rsidRDefault="003C5631" w:rsidP="002335F3">
      <w:pPr>
        <w:pStyle w:val="Corpodetexto"/>
        <w:spacing w:line="360" w:lineRule="auto"/>
        <w:ind w:left="848" w:right="1425"/>
        <w:jc w:val="center"/>
        <w:rPr>
          <w:rFonts w:ascii="Times New Roman" w:hAnsi="Times New Roman" w:cs="Times New Roman"/>
        </w:rPr>
      </w:pPr>
      <w:r w:rsidRPr="002335F3">
        <w:rPr>
          <w:rFonts w:ascii="Times New Roman" w:hAnsi="Times New Roman" w:cs="Times New Roman"/>
          <w:b/>
          <w:bCs/>
        </w:rPr>
        <w:t>SÂO ROQUE</w:t>
      </w:r>
      <w:r w:rsidRPr="002335F3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2335F3">
        <w:rPr>
          <w:rFonts w:ascii="Times New Roman" w:hAnsi="Times New Roman" w:cs="Times New Roman"/>
          <w:b/>
          <w:bCs/>
        </w:rPr>
        <w:t>-</w:t>
      </w:r>
      <w:r w:rsidRPr="002335F3">
        <w:rPr>
          <w:rFonts w:ascii="Times New Roman" w:hAnsi="Times New Roman" w:cs="Times New Roman"/>
          <w:b/>
          <w:bCs/>
          <w:spacing w:val="64"/>
        </w:rPr>
        <w:t xml:space="preserve"> SP</w:t>
      </w:r>
    </w:p>
    <w:p w14:paraId="0ADDDC3E" w14:textId="7F7BC890" w:rsidR="002335F3" w:rsidRDefault="003C5631" w:rsidP="002335F3">
      <w:pPr>
        <w:pStyle w:val="Corpodetexto"/>
        <w:spacing w:line="360" w:lineRule="auto"/>
        <w:ind w:left="848" w:right="1425"/>
        <w:jc w:val="center"/>
        <w:rPr>
          <w:rFonts w:ascii="Times New Roman" w:hAnsi="Times New Roman" w:cs="Times New Roman"/>
          <w:b/>
          <w:bCs/>
        </w:rPr>
      </w:pPr>
      <w:r w:rsidRPr="002335F3">
        <w:rPr>
          <w:rFonts w:ascii="Times New Roman" w:hAnsi="Times New Roman" w:cs="Times New Roman"/>
          <w:b/>
          <w:bCs/>
        </w:rPr>
        <w:t>2025</w:t>
      </w:r>
    </w:p>
    <w:p w14:paraId="4ACA4894" w14:textId="77777777" w:rsidR="002335F3" w:rsidRPr="002335F3" w:rsidRDefault="002335F3" w:rsidP="002335F3">
      <w:pPr>
        <w:pStyle w:val="Corpodetexto"/>
        <w:spacing w:line="360" w:lineRule="auto"/>
        <w:ind w:left="848" w:right="1425"/>
        <w:jc w:val="center"/>
        <w:rPr>
          <w:rFonts w:ascii="Times New Roman" w:hAnsi="Times New Roman" w:cs="Times New Roman"/>
          <w:b/>
          <w:bCs/>
        </w:rPr>
      </w:pPr>
    </w:p>
    <w:p w14:paraId="5C8EA4FB" w14:textId="4D4F30CE" w:rsidR="00D510D3" w:rsidRPr="00235F71" w:rsidRDefault="003C5631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5F3">
        <w:rPr>
          <w:rFonts w:ascii="Times New Roman" w:hAnsi="Times New Roman" w:cs="Times New Roman"/>
          <w:b/>
          <w:bCs/>
          <w:sz w:val="28"/>
          <w:szCs w:val="28"/>
        </w:rPr>
        <w:t>CAIO DA MATA MARTINS</w:t>
      </w:r>
      <w:r w:rsidRPr="002335F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335F3">
        <w:rPr>
          <w:rFonts w:ascii="Times New Roman" w:hAnsi="Times New Roman" w:cs="Times New Roman"/>
          <w:b/>
          <w:bCs/>
          <w:sz w:val="28"/>
          <w:szCs w:val="28"/>
        </w:rPr>
        <w:t>VINÍCIUS VENÂNCIO</w:t>
      </w:r>
    </w:p>
    <w:p w14:paraId="4452F07B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E07AB2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CFDA9B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021AEA" w14:textId="77777777" w:rsidR="00D510D3" w:rsidRPr="00235F71" w:rsidRDefault="00D510D3" w:rsidP="002335F3">
      <w:pPr>
        <w:pStyle w:val="Corpodetexto"/>
        <w:spacing w:before="10" w:line="360" w:lineRule="auto"/>
        <w:rPr>
          <w:rFonts w:ascii="Times New Roman" w:hAnsi="Times New Roman" w:cs="Times New Roman"/>
          <w:sz w:val="28"/>
          <w:szCs w:val="28"/>
        </w:rPr>
      </w:pPr>
    </w:p>
    <w:p w14:paraId="62CF5C19" w14:textId="77777777" w:rsidR="00D510D3" w:rsidRPr="00235F71" w:rsidRDefault="003C5631" w:rsidP="002335F3">
      <w:pPr>
        <w:pStyle w:val="Ttulo1"/>
        <w:spacing w:line="360" w:lineRule="auto"/>
        <w:ind w:left="1534"/>
        <w:rPr>
          <w:rFonts w:ascii="Times New Roman" w:hAnsi="Times New Roman" w:cs="Times New Roman"/>
        </w:rPr>
      </w:pPr>
      <w:r w:rsidRPr="00235F71">
        <w:rPr>
          <w:rFonts w:ascii="Times New Roman" w:hAnsi="Times New Roman" w:cs="Times New Roman"/>
        </w:rPr>
        <w:t>TÍTULO DO RELATÓRIO</w:t>
      </w:r>
    </w:p>
    <w:p w14:paraId="36578559" w14:textId="72101CE9" w:rsidR="00D510D3" w:rsidRPr="00235F71" w:rsidRDefault="003C5631" w:rsidP="002335F3">
      <w:pPr>
        <w:pStyle w:val="Ttulo1"/>
        <w:spacing w:line="360" w:lineRule="auto"/>
        <w:ind w:left="1534"/>
        <w:rPr>
          <w:rFonts w:ascii="Times New Roman" w:hAnsi="Times New Roman" w:cs="Times New Roman"/>
        </w:rPr>
      </w:pPr>
      <w:r w:rsidRPr="00235F71">
        <w:rPr>
          <w:rFonts w:ascii="Times New Roman" w:hAnsi="Times New Roman" w:cs="Times New Roman"/>
        </w:rPr>
        <w:t>CONSTRUCTO</w:t>
      </w:r>
    </w:p>
    <w:p w14:paraId="56A371CF" w14:textId="77777777" w:rsidR="00D510D3" w:rsidRPr="00235F71" w:rsidRDefault="00D510D3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52012B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03A8D7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70E7E5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7D00FA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41" w:rightFromText="141" w:vertAnchor="text" w:horzAnchor="margin" w:tblpXSpec="right" w:tblpY="17"/>
        <w:tblW w:w="413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1"/>
      </w:tblGrid>
      <w:tr w:rsidR="002335F3" w:rsidRPr="00235F71" w14:paraId="3CD11D58" w14:textId="77777777" w:rsidTr="002335F3">
        <w:tblPrEx>
          <w:tblCellMar>
            <w:top w:w="0" w:type="dxa"/>
            <w:bottom w:w="0" w:type="dxa"/>
          </w:tblCellMar>
        </w:tblPrEx>
        <w:trPr>
          <w:trHeight w:val="176"/>
        </w:trPr>
        <w:tc>
          <w:tcPr>
            <w:tcW w:w="4131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707443A" w14:textId="77777777" w:rsidR="002335F3" w:rsidRPr="00235F71" w:rsidRDefault="002335F3" w:rsidP="002335F3">
            <w:pPr>
              <w:pStyle w:val="Corpodetexto"/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F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Relatório Técnico Científico apresentado como pré-requisito para conclusão do curso Superior de Tecnologia em Sistemas para Internet, na Faculdade de Tecnologia de São Roque, elaborado sob orientação do professor Rubens Menezes</w:t>
            </w:r>
          </w:p>
        </w:tc>
      </w:tr>
    </w:tbl>
    <w:p w14:paraId="239B54BF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0EDE05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68319B" w14:textId="77777777" w:rsidR="00D510D3" w:rsidRPr="00235F71" w:rsidRDefault="00D510D3" w:rsidP="002335F3">
      <w:pPr>
        <w:pStyle w:val="Corpodetexto"/>
        <w:spacing w:line="360" w:lineRule="auto"/>
        <w:ind w:left="4320"/>
        <w:rPr>
          <w:rFonts w:ascii="Times New Roman" w:hAnsi="Times New Roman" w:cs="Times New Roman"/>
          <w:sz w:val="28"/>
          <w:szCs w:val="28"/>
        </w:rPr>
      </w:pPr>
    </w:p>
    <w:p w14:paraId="09066BCD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62561D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8E6AAF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9F6E61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5A388E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389E11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14BD07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A4A0FE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C0F5E1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A5AF20" w14:textId="77777777" w:rsidR="00D510D3" w:rsidRPr="00235F71" w:rsidRDefault="003C5631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São Roque - SP</w:t>
      </w:r>
    </w:p>
    <w:p w14:paraId="213C382B" w14:textId="371C8CA8" w:rsidR="00D510D3" w:rsidRPr="00235F71" w:rsidRDefault="003C5631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2025</w:t>
      </w:r>
    </w:p>
    <w:p w14:paraId="7D765611" w14:textId="3FD0D325" w:rsidR="00E01453" w:rsidRPr="00235F71" w:rsidRDefault="00E01453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410DC7" w14:textId="77777777" w:rsidR="00E01453" w:rsidRPr="00235F71" w:rsidRDefault="00E01453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437F6C" w14:textId="77777777" w:rsidR="00D510D3" w:rsidRPr="00235F71" w:rsidRDefault="003C5631" w:rsidP="002335F3">
      <w:pPr>
        <w:pStyle w:val="Ttulo2"/>
        <w:spacing w:before="93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SUMÁRIO</w:t>
      </w:r>
    </w:p>
    <w:p w14:paraId="1E7C15BF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195B0D1E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5512EB60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51DC938C" w14:textId="77777777" w:rsidR="00D510D3" w:rsidRPr="00235F71" w:rsidRDefault="003C5631" w:rsidP="002335F3">
      <w:pPr>
        <w:pStyle w:val="Ttulo2"/>
        <w:spacing w:before="93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1</w:t>
      </w:r>
      <w:r w:rsidRPr="00235F71">
        <w:rPr>
          <w:rFonts w:ascii="Times New Roman" w:hAnsi="Times New Roman" w:cs="Times New Roman"/>
          <w:sz w:val="28"/>
          <w:szCs w:val="28"/>
        </w:rPr>
        <w:tab/>
        <w:t>RESUMO</w:t>
      </w:r>
    </w:p>
    <w:p w14:paraId="16153B40" w14:textId="77777777" w:rsidR="00D510D3" w:rsidRPr="00235F71" w:rsidRDefault="003C5631" w:rsidP="002335F3">
      <w:pPr>
        <w:pStyle w:val="Ttulo2"/>
        <w:spacing w:before="93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2</w:t>
      </w:r>
      <w:r w:rsidRPr="00235F71">
        <w:rPr>
          <w:rFonts w:ascii="Times New Roman" w:hAnsi="Times New Roman" w:cs="Times New Roman"/>
          <w:sz w:val="28"/>
          <w:szCs w:val="28"/>
        </w:rPr>
        <w:tab/>
        <w:t>INTRODUÇÃO</w:t>
      </w:r>
    </w:p>
    <w:p w14:paraId="478ED47A" w14:textId="77777777" w:rsidR="00D510D3" w:rsidRPr="00235F71" w:rsidRDefault="003C5631" w:rsidP="002335F3">
      <w:pPr>
        <w:pStyle w:val="Ttulo2"/>
        <w:spacing w:before="93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3</w:t>
      </w:r>
      <w:r w:rsidRPr="00235F71">
        <w:rPr>
          <w:rFonts w:ascii="Times New Roman" w:hAnsi="Times New Roman" w:cs="Times New Roman"/>
          <w:sz w:val="28"/>
          <w:szCs w:val="28"/>
        </w:rPr>
        <w:tab/>
        <w:t>DESENVOLVIMENTO</w:t>
      </w:r>
    </w:p>
    <w:p w14:paraId="4D7A1813" w14:textId="77777777" w:rsidR="00D510D3" w:rsidRPr="00235F71" w:rsidRDefault="003C5631" w:rsidP="002335F3">
      <w:pPr>
        <w:pStyle w:val="Ttulo2"/>
        <w:spacing w:before="93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4</w:t>
      </w:r>
      <w:r w:rsidRPr="00235F71">
        <w:rPr>
          <w:rFonts w:ascii="Times New Roman" w:hAnsi="Times New Roman" w:cs="Times New Roman"/>
          <w:sz w:val="28"/>
          <w:szCs w:val="28"/>
        </w:rPr>
        <w:tab/>
        <w:t>RESULTADOS OU CONSIDERAÇÕES FINAIS</w:t>
      </w:r>
    </w:p>
    <w:p w14:paraId="5FFA5CE1" w14:textId="77777777" w:rsidR="00D510D3" w:rsidRPr="00235F71" w:rsidRDefault="003C5631" w:rsidP="002335F3">
      <w:pPr>
        <w:pStyle w:val="Ttulo2"/>
        <w:spacing w:before="93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ab/>
      </w:r>
      <w:r w:rsidRPr="00235F71">
        <w:rPr>
          <w:rFonts w:ascii="Times New Roman" w:hAnsi="Times New Roman" w:cs="Times New Roman"/>
          <w:sz w:val="28"/>
          <w:szCs w:val="28"/>
        </w:rPr>
        <w:t>REFERÊNCIAS</w:t>
      </w:r>
    </w:p>
    <w:p w14:paraId="22CA049F" w14:textId="77777777" w:rsidR="00D510D3" w:rsidRPr="00235F71" w:rsidRDefault="003C5631" w:rsidP="002335F3">
      <w:pPr>
        <w:pStyle w:val="Ttulo2"/>
        <w:spacing w:before="93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ab/>
        <w:t>ANEXOS</w:t>
      </w:r>
    </w:p>
    <w:p w14:paraId="3B201C48" w14:textId="77777777" w:rsidR="00D510D3" w:rsidRPr="00235F71" w:rsidRDefault="00D510D3" w:rsidP="002335F3">
      <w:pPr>
        <w:pStyle w:val="Ttulo2"/>
        <w:spacing w:before="93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9E9CBCC" w14:textId="77777777" w:rsidR="00D510D3" w:rsidRPr="00235F71" w:rsidRDefault="00D510D3" w:rsidP="002335F3">
      <w:pPr>
        <w:pStyle w:val="Ttulo2"/>
        <w:spacing w:before="93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93C428C" w14:textId="77777777" w:rsidR="00D510D3" w:rsidRPr="00235F71" w:rsidRDefault="003C5631" w:rsidP="002335F3">
      <w:pPr>
        <w:pStyle w:val="Ttulo2"/>
        <w:spacing w:before="93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ab/>
      </w:r>
    </w:p>
    <w:p w14:paraId="17D1F537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6CB8F84C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0F1A7A17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05CA8F36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46E4CFB3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5300F200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6650BA05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41FD51B8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51217CE3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095FE1E7" w14:textId="77777777" w:rsidR="00E01453" w:rsidRPr="00235F71" w:rsidRDefault="00E01453" w:rsidP="002335F3">
      <w:pPr>
        <w:pStyle w:val="Ttulo2"/>
        <w:spacing w:before="93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2EA8B55" w14:textId="3E8417F0" w:rsidR="00D510D3" w:rsidRPr="002335F3" w:rsidRDefault="003C5631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32"/>
          <w:szCs w:val="32"/>
        </w:rPr>
      </w:pPr>
      <w:r w:rsidRPr="002335F3">
        <w:rPr>
          <w:rFonts w:ascii="Times New Roman" w:hAnsi="Times New Roman" w:cs="Times New Roman"/>
          <w:sz w:val="32"/>
          <w:szCs w:val="32"/>
        </w:rPr>
        <w:lastRenderedPageBreak/>
        <w:t>RESUMO</w:t>
      </w:r>
    </w:p>
    <w:p w14:paraId="0187AA31" w14:textId="171C6A36" w:rsidR="00D510D3" w:rsidRDefault="003C5631" w:rsidP="002335F3">
      <w:pPr>
        <w:pStyle w:val="Ttulo2"/>
        <w:spacing w:before="93" w:line="360" w:lineRule="auto"/>
        <w:ind w:left="0"/>
        <w:jc w:val="both"/>
        <w:rPr>
          <w:rFonts w:ascii="Times New Roman" w:hAnsi="Times New Roman" w:cs="Times New Roman"/>
          <w:b w:val="0"/>
          <w:color w:val="FF0000"/>
          <w:sz w:val="28"/>
          <w:szCs w:val="28"/>
        </w:rPr>
      </w:pPr>
      <w:r w:rsidRPr="002335F3">
        <w:rPr>
          <w:rFonts w:ascii="Times New Roman" w:hAnsi="Times New Roman" w:cs="Times New Roman"/>
          <w:b w:val="0"/>
          <w:bCs w:val="0"/>
        </w:rPr>
        <w:t xml:space="preserve">Este projeto visa o desenvolvimento de um aplicativo web voltado ao público leigo, com foco na criação de plantas residenciais de maneira acessível e intuitiva. O </w:t>
      </w:r>
      <w:r w:rsidRPr="002335F3">
        <w:rPr>
          <w:rFonts w:ascii="Times New Roman" w:hAnsi="Times New Roman" w:cs="Times New Roman"/>
          <w:b w:val="0"/>
          <w:bCs w:val="0"/>
        </w:rPr>
        <w:t>diferencial do aplicativo está na calculadora de materiais, que auxilia no cálculo preciso de tijolos, cimento, areia e outros elementos necessários para a construção. A ferramenta foi projetada para democratizar o processo de planejamento residencial, per</w:t>
      </w:r>
      <w:r w:rsidRPr="002335F3">
        <w:rPr>
          <w:rFonts w:ascii="Times New Roman" w:hAnsi="Times New Roman" w:cs="Times New Roman"/>
          <w:b w:val="0"/>
          <w:bCs w:val="0"/>
        </w:rPr>
        <w:t>mitindo que qualquer pessoa, independentemente de conhecimento técnico, possa desenvolver sua própria planta. O objetivo é tornar o processo de construção e reforma mais simples e acessível, facilitando o planejamento e empoderando o usuário no desenvolvim</w:t>
      </w:r>
      <w:r w:rsidRPr="002335F3">
        <w:rPr>
          <w:rFonts w:ascii="Times New Roman" w:hAnsi="Times New Roman" w:cs="Times New Roman"/>
          <w:b w:val="0"/>
          <w:bCs w:val="0"/>
        </w:rPr>
        <w:t>ento de seu próprio projeto.</w:t>
      </w:r>
    </w:p>
    <w:p w14:paraId="38235230" w14:textId="77777777" w:rsidR="002335F3" w:rsidRPr="00235F71" w:rsidRDefault="002335F3" w:rsidP="002335F3">
      <w:pPr>
        <w:pStyle w:val="Ttulo2"/>
        <w:spacing w:before="93" w:line="360" w:lineRule="auto"/>
        <w:ind w:left="0"/>
        <w:jc w:val="both"/>
        <w:rPr>
          <w:rFonts w:ascii="Times New Roman" w:hAnsi="Times New Roman" w:cs="Times New Roman"/>
          <w:b w:val="0"/>
          <w:color w:val="FF0000"/>
          <w:sz w:val="28"/>
          <w:szCs w:val="28"/>
        </w:rPr>
      </w:pPr>
    </w:p>
    <w:p w14:paraId="4C98CE66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b w:val="0"/>
          <w:sz w:val="28"/>
          <w:szCs w:val="28"/>
        </w:rPr>
      </w:pPr>
    </w:p>
    <w:p w14:paraId="1D330C87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b w:val="0"/>
          <w:sz w:val="28"/>
          <w:szCs w:val="28"/>
        </w:rPr>
      </w:pPr>
    </w:p>
    <w:p w14:paraId="4A746472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b w:val="0"/>
          <w:sz w:val="28"/>
          <w:szCs w:val="28"/>
        </w:rPr>
      </w:pPr>
    </w:p>
    <w:p w14:paraId="6E3E353D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b w:val="0"/>
          <w:sz w:val="28"/>
          <w:szCs w:val="28"/>
        </w:rPr>
      </w:pPr>
    </w:p>
    <w:p w14:paraId="638D5E78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b w:val="0"/>
          <w:sz w:val="28"/>
          <w:szCs w:val="28"/>
        </w:rPr>
      </w:pPr>
    </w:p>
    <w:p w14:paraId="416DFE6E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b w:val="0"/>
          <w:sz w:val="28"/>
          <w:szCs w:val="28"/>
        </w:rPr>
      </w:pPr>
    </w:p>
    <w:p w14:paraId="33C69DD3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65A175A7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7E2B64E0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61C9E414" w14:textId="77777777" w:rsidR="00D510D3" w:rsidRPr="00235F71" w:rsidRDefault="00D510D3" w:rsidP="002335F3">
      <w:pPr>
        <w:pStyle w:val="Ttulo2"/>
        <w:spacing w:before="93" w:line="360" w:lineRule="auto"/>
        <w:ind w:left="3081"/>
        <w:rPr>
          <w:rFonts w:ascii="Times New Roman" w:hAnsi="Times New Roman" w:cs="Times New Roman"/>
          <w:sz w:val="28"/>
          <w:szCs w:val="28"/>
        </w:rPr>
      </w:pPr>
    </w:p>
    <w:p w14:paraId="4112ED48" w14:textId="0E25CADC" w:rsidR="00E01453" w:rsidRPr="002335F3" w:rsidRDefault="002335F3" w:rsidP="002335F3">
      <w:pPr>
        <w:suppressAutoHyphens w:val="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A87562" w14:textId="5AE41C62" w:rsidR="00D510D3" w:rsidRPr="00235F71" w:rsidRDefault="003C5631" w:rsidP="002335F3">
      <w:pPr>
        <w:pStyle w:val="Ttulo2"/>
        <w:numPr>
          <w:ilvl w:val="0"/>
          <w:numId w:val="32"/>
        </w:numPr>
        <w:spacing w:before="93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lastRenderedPageBreak/>
        <w:t>INTRODUÇÃO</w:t>
      </w:r>
    </w:p>
    <w:p w14:paraId="1EABF65D" w14:textId="77777777" w:rsidR="00D510D3" w:rsidRPr="00235F71" w:rsidRDefault="00D510D3" w:rsidP="002335F3">
      <w:pPr>
        <w:pStyle w:val="Corpodetexto"/>
        <w:spacing w:before="40" w:after="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170562" w14:textId="77777777" w:rsidR="00D510D3" w:rsidRPr="00235F71" w:rsidRDefault="003C5631" w:rsidP="002335F3">
      <w:pPr>
        <w:pStyle w:val="Corpodetexto"/>
        <w:spacing w:before="4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A presente proposta visa introduzir uma aplicação web acessível e conveniente destinado a simplificar o processo de </w:t>
      </w:r>
      <w:r w:rsidRPr="00235F71">
        <w:rPr>
          <w:rFonts w:ascii="Times New Roman" w:hAnsi="Times New Roman" w:cs="Times New Roman"/>
          <w:sz w:val="28"/>
          <w:szCs w:val="28"/>
        </w:rPr>
        <w:t xml:space="preserve">desenvolvimento de plantas residenciais por usuários amadores de engenharia civil. O projeto visa desenvolver uma interface fácil de usar, para que o usuário possa iniciar o desenvolvimento da planta do zero e alcançar um resultado satisfatório sem nenhum </w:t>
      </w:r>
      <w:r w:rsidRPr="00235F71">
        <w:rPr>
          <w:rFonts w:ascii="Times New Roman" w:hAnsi="Times New Roman" w:cs="Times New Roman"/>
          <w:sz w:val="28"/>
          <w:szCs w:val="28"/>
        </w:rPr>
        <w:t>conhecimento técnico específico.</w:t>
      </w:r>
    </w:p>
    <w:p w14:paraId="7C3651E5" w14:textId="77777777" w:rsidR="00D510D3" w:rsidRPr="00235F71" w:rsidRDefault="003C5631" w:rsidP="002335F3">
      <w:pPr>
        <w:pStyle w:val="Corpodetexto"/>
        <w:spacing w:before="4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F0C177" w14:textId="77777777" w:rsidR="00D510D3" w:rsidRPr="00235F71" w:rsidRDefault="003C5631" w:rsidP="002335F3">
      <w:pPr>
        <w:pStyle w:val="Corpodetexto"/>
        <w:spacing w:before="4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O caminho percorrido no desenvolvimento deste projeto incluí a criação de uma calculadora de materiais, uma das funções exclusivas do aplicativo. A razão para isso se baseia na necessidade de remover as </w:t>
      </w:r>
      <w:r w:rsidRPr="00235F71">
        <w:rPr>
          <w:rFonts w:ascii="Times New Roman" w:hAnsi="Times New Roman" w:cs="Times New Roman"/>
          <w:sz w:val="28"/>
          <w:szCs w:val="28"/>
        </w:rPr>
        <w:t>barreiras, facilitando a compreensão dos clientes graças a uma base mais detalhada do projeto, que inclui descrições completas de cada tijolo, cada saco de cimento, cada metro quadrado de areia e outros tipos de informação.</w:t>
      </w:r>
    </w:p>
    <w:p w14:paraId="113AD510" w14:textId="77777777" w:rsidR="00D510D3" w:rsidRPr="00235F71" w:rsidRDefault="003C5631" w:rsidP="002335F3">
      <w:pPr>
        <w:pStyle w:val="Corpodetexto"/>
        <w:spacing w:before="4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4C8285" w14:textId="77D3EB33" w:rsidR="00D510D3" w:rsidRPr="00235F71" w:rsidRDefault="003C5631" w:rsidP="002335F3">
      <w:pPr>
        <w:pStyle w:val="Corpodetexto"/>
        <w:spacing w:before="4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Portanto, espera-se que este R</w:t>
      </w:r>
      <w:r w:rsidRPr="00235F71">
        <w:rPr>
          <w:rFonts w:ascii="Times New Roman" w:hAnsi="Times New Roman" w:cs="Times New Roman"/>
          <w:sz w:val="28"/>
          <w:szCs w:val="28"/>
        </w:rPr>
        <w:t>elatório consiga consolidar a viabilidade e o potencial do aplicativo ao empoderar pessoas interessadas em planejar as suas próprias residências. Desta forma, é retirada a complexidade por meio de uma solução simples e eficiente acerca da criação de planta</w:t>
      </w:r>
      <w:r w:rsidRPr="00235F71">
        <w:rPr>
          <w:rFonts w:ascii="Times New Roman" w:hAnsi="Times New Roman" w:cs="Times New Roman"/>
          <w:sz w:val="28"/>
          <w:szCs w:val="28"/>
        </w:rPr>
        <w:t>s baixas, o que torna possível o acesso de qualquer um que tenha interesse em construir ou reformar a sua casa.</w:t>
      </w:r>
    </w:p>
    <w:p w14:paraId="23D16FCD" w14:textId="34BAD4FA" w:rsidR="00E01453" w:rsidRPr="00235F71" w:rsidRDefault="00235F71" w:rsidP="002335F3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C52FC4" w14:textId="2B1DCA13" w:rsidR="002335F3" w:rsidRPr="002335F3" w:rsidRDefault="003C5631" w:rsidP="002335F3">
      <w:pPr>
        <w:pStyle w:val="PargrafodaLista"/>
        <w:numPr>
          <w:ilvl w:val="0"/>
          <w:numId w:val="32"/>
        </w:num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5F3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DESENVOLVIMENTO</w:t>
      </w:r>
    </w:p>
    <w:p w14:paraId="34DC7612" w14:textId="18BF2F92" w:rsidR="00D510D3" w:rsidRPr="002335F3" w:rsidRDefault="00235F71" w:rsidP="002335F3">
      <w:pPr>
        <w:pStyle w:val="PargrafodaLista"/>
        <w:numPr>
          <w:ilvl w:val="0"/>
          <w:numId w:val="19"/>
        </w:numPr>
        <w:spacing w:before="240" w:after="24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624F9">
        <w:rPr>
          <w:rFonts w:ascii="Times New Roman" w:hAnsi="Times New Roman" w:cs="Times New Roman"/>
          <w:b/>
          <w:bCs/>
          <w:sz w:val="32"/>
          <w:szCs w:val="32"/>
        </w:rPr>
        <w:t>Visão Geral</w:t>
      </w:r>
      <w:r w:rsidRPr="002335F3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3C5631" w:rsidRPr="002335F3">
        <w:rPr>
          <w:rFonts w:ascii="Times New Roman" w:hAnsi="Times New Roman" w:cs="Times New Roman"/>
          <w:sz w:val="28"/>
          <w:szCs w:val="28"/>
        </w:rPr>
        <w:br/>
      </w:r>
      <w:r w:rsidR="003C5631" w:rsidRPr="002335F3">
        <w:rPr>
          <w:rFonts w:ascii="Times New Roman" w:hAnsi="Times New Roman" w:cs="Times New Roman"/>
          <w:sz w:val="28"/>
          <w:szCs w:val="28"/>
        </w:rPr>
        <w:t xml:space="preserve">Planejar e executar uma construção residencial é um </w:t>
      </w:r>
      <w:r w:rsidR="003C5631" w:rsidRPr="002335F3">
        <w:rPr>
          <w:rFonts w:ascii="Times New Roman" w:hAnsi="Times New Roman" w:cs="Times New Roman"/>
          <w:sz w:val="28"/>
          <w:szCs w:val="28"/>
        </w:rPr>
        <w:t>empreendimento desafiador, tanto para leigos quanto para profissionais da construção civil. Uma das principais dificuldades encontradas nesse processo é realizar uma estimativa precisa dos custos com materiais. Muitas vezes, os orçamentos iniciais não cons</w:t>
      </w:r>
      <w:r w:rsidR="003C5631" w:rsidRPr="002335F3">
        <w:rPr>
          <w:rFonts w:ascii="Times New Roman" w:hAnsi="Times New Roman" w:cs="Times New Roman"/>
          <w:sz w:val="28"/>
          <w:szCs w:val="28"/>
        </w:rPr>
        <w:t>eguem prever adequadamente imprevistos e variações de preços, o que pode resultar em despesas adicionais e dificuldades financeiras inesperadas.</w:t>
      </w:r>
    </w:p>
    <w:p w14:paraId="08AA6C8E" w14:textId="77777777" w:rsidR="00D510D3" w:rsidRPr="00235F71" w:rsidRDefault="003C5631" w:rsidP="002335F3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Para pessoas sem experiência técnica, a falta de conhecimento sobre as etapas e requisitos específicos da obra </w:t>
      </w:r>
      <w:r w:rsidRPr="00235F71">
        <w:rPr>
          <w:rFonts w:ascii="Times New Roman" w:hAnsi="Times New Roman" w:cs="Times New Roman"/>
          <w:sz w:val="28"/>
          <w:szCs w:val="28"/>
        </w:rPr>
        <w:t xml:space="preserve">torna o cálculo da quantidade de materiais e a previsão dos custos ainda mais complexos. Já para os profissionais, mesmo com o conhecimento técnico, surgem desafios como o controle do desperdício de material, a adaptação a alterações no projeto e a gestão </w:t>
      </w:r>
      <w:r w:rsidRPr="00235F71">
        <w:rPr>
          <w:rFonts w:ascii="Times New Roman" w:hAnsi="Times New Roman" w:cs="Times New Roman"/>
          <w:sz w:val="28"/>
          <w:szCs w:val="28"/>
        </w:rPr>
        <w:t>das oscilações nos preços dos insumos, que podem ser influenciadas por fatores econômicos, sazonais e regionais.</w:t>
      </w:r>
    </w:p>
    <w:p w14:paraId="0D13392A" w14:textId="77777777" w:rsidR="00D510D3" w:rsidRPr="00235F71" w:rsidRDefault="003C5631" w:rsidP="002335F3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Esse contexto demonstra a importância de uma abordagem cuidadosa e detalhada, que envolva planejamento estratégico e monitoramento constante do</w:t>
      </w:r>
      <w:r w:rsidRPr="00235F71">
        <w:rPr>
          <w:rFonts w:ascii="Times New Roman" w:hAnsi="Times New Roman" w:cs="Times New Roman"/>
          <w:sz w:val="28"/>
          <w:szCs w:val="28"/>
        </w:rPr>
        <w:t>s custos, para que a execução do projeto seja viável e sustentável do ponto de vista financeiro.</w:t>
      </w:r>
    </w:p>
    <w:p w14:paraId="3E352D60" w14:textId="6196B2E4" w:rsidR="00D510D3" w:rsidRPr="00235F71" w:rsidRDefault="003C5631" w:rsidP="002335F3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Nossa aplicação web foi desenvolvida para enfrentar esses desafios, oferecendo uma plataforma prática e intuitiva para a criação de plantas baixas e a estimati</w:t>
      </w:r>
      <w:r w:rsidRPr="00235F71">
        <w:rPr>
          <w:rFonts w:ascii="Times New Roman" w:hAnsi="Times New Roman" w:cs="Times New Roman"/>
          <w:sz w:val="28"/>
          <w:szCs w:val="28"/>
        </w:rPr>
        <w:t xml:space="preserve">va de materiais de construção. Através de uma interface simples, o usuário pode projetar o espaço desejado e, em seguida, utilizar nossa calculadora de materiais para obter uma previsão dos itens necessários e seus custos estimados. </w:t>
      </w:r>
    </w:p>
    <w:p w14:paraId="2BC34118" w14:textId="27CD626B" w:rsidR="00D510D3" w:rsidRPr="00235F71" w:rsidRDefault="003C5631" w:rsidP="002335F3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Apesar de nos esforç</w:t>
      </w:r>
      <w:r w:rsidRPr="00235F71">
        <w:rPr>
          <w:rFonts w:ascii="Times New Roman" w:hAnsi="Times New Roman" w:cs="Times New Roman"/>
          <w:sz w:val="28"/>
          <w:szCs w:val="28"/>
        </w:rPr>
        <w:t xml:space="preserve">armos para fornecer estimativas precisas, é importante destacar que essas previsões se baseiam em médias de consumo e custos de materiais. Cada projeto possui características e necessidades específicas, que </w:t>
      </w:r>
      <w:r w:rsidRPr="00235F71">
        <w:rPr>
          <w:rFonts w:ascii="Times New Roman" w:hAnsi="Times New Roman" w:cs="Times New Roman"/>
          <w:sz w:val="28"/>
          <w:szCs w:val="28"/>
        </w:rPr>
        <w:lastRenderedPageBreak/>
        <w:t>podem resultar em variações nos custos finais. Po</w:t>
      </w:r>
      <w:r w:rsidRPr="00235F71">
        <w:rPr>
          <w:rFonts w:ascii="Times New Roman" w:hAnsi="Times New Roman" w:cs="Times New Roman"/>
          <w:sz w:val="28"/>
          <w:szCs w:val="28"/>
        </w:rPr>
        <w:t>r isso, nossa aplicação oferece uma base sólida para o planejamento financeiro e de recursos, mas recomendamos que os usuários também consultem profissionais locais para um levantamento mais detalhado e preciso dos custos envolvidos.</w:t>
      </w:r>
    </w:p>
    <w:p w14:paraId="4E0F5458" w14:textId="23179176" w:rsidR="00E624F9" w:rsidRDefault="003C5631" w:rsidP="00E624F9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Em síntese, nosso ob</w:t>
      </w:r>
      <w:r w:rsidRPr="00235F71">
        <w:rPr>
          <w:rFonts w:ascii="Times New Roman" w:hAnsi="Times New Roman" w:cs="Times New Roman"/>
          <w:sz w:val="28"/>
          <w:szCs w:val="28"/>
        </w:rPr>
        <w:t>jetivo é proporcionar uma ferramenta confiável e acessível para o planejamento de obras, ajudando a minimizar riscos e a otimizar a gestão dos recursos. Ao combinar o uso de nossa plataforma com orientações de profissionais, os usuários podem realizar um p</w:t>
      </w:r>
      <w:r w:rsidRPr="00235F71">
        <w:rPr>
          <w:rFonts w:ascii="Times New Roman" w:hAnsi="Times New Roman" w:cs="Times New Roman"/>
          <w:sz w:val="28"/>
          <w:szCs w:val="28"/>
        </w:rPr>
        <w:t>lanejamento mais completo, reduzindo a incerteza e melhorando a execução de seus projetos.</w:t>
      </w:r>
    </w:p>
    <w:p w14:paraId="7D2F853E" w14:textId="1F7338A3" w:rsidR="00E624F9" w:rsidRDefault="00E624F9" w:rsidP="00E624F9">
      <w:p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FBA87D" w14:textId="7A490958" w:rsidR="00874BA2" w:rsidRPr="00E624F9" w:rsidRDefault="00E624F9" w:rsidP="00E624F9">
      <w:pPr>
        <w:pStyle w:val="PargrafodaLista"/>
        <w:numPr>
          <w:ilvl w:val="0"/>
          <w:numId w:val="19"/>
        </w:numPr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32"/>
          <w:szCs w:val="32"/>
        </w:rPr>
        <w:lastRenderedPageBreak/>
        <w:t xml:space="preserve">Requisitos </w:t>
      </w:r>
      <w:r w:rsidR="003C5631" w:rsidRPr="00E624F9">
        <w:rPr>
          <w:rFonts w:ascii="Times New Roman" w:eastAsia="Arial" w:hAnsi="Times New Roman" w:cs="Times New Roman"/>
          <w:b/>
          <w:bCs/>
          <w:sz w:val="32"/>
          <w:szCs w:val="32"/>
        </w:rPr>
        <w:t>Funcionais e Não Funcionais</w:t>
      </w:r>
    </w:p>
    <w:p w14:paraId="1B8EE5F8" w14:textId="5EF3F265" w:rsidR="00874BA2" w:rsidRPr="00874BA2" w:rsidRDefault="00874BA2" w:rsidP="002335F3">
      <w:pPr>
        <w:pStyle w:val="PargrafodaLista"/>
        <w:spacing w:before="240" w:after="24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74BA2">
        <w:rPr>
          <w:rFonts w:ascii="Times New Roman" w:hAnsi="Times New Roman" w:cs="Times New Roman"/>
          <w:b/>
          <w:bCs/>
          <w:sz w:val="32"/>
          <w:szCs w:val="32"/>
        </w:rPr>
        <w:t>Requisitos Funcionais</w:t>
      </w:r>
    </w:p>
    <w:p w14:paraId="28388BA4" w14:textId="77777777" w:rsidR="00D510D3" w:rsidRPr="00874BA2" w:rsidRDefault="003C5631" w:rsidP="002335F3">
      <w:pPr>
        <w:pStyle w:val="PargrafodaLista"/>
        <w:numPr>
          <w:ilvl w:val="0"/>
          <w:numId w:val="21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74BA2">
        <w:rPr>
          <w:rFonts w:ascii="Times New Roman" w:eastAsia="Arial" w:hAnsi="Times New Roman" w:cs="Times New Roman"/>
          <w:b/>
          <w:bCs/>
          <w:sz w:val="28"/>
          <w:szCs w:val="28"/>
        </w:rPr>
        <w:t>Cadastro de Usuários:</w:t>
      </w:r>
    </w:p>
    <w:p w14:paraId="1C51E7B3" w14:textId="77777777" w:rsidR="00D510D3" w:rsidRPr="00235F71" w:rsidRDefault="003C5631" w:rsidP="002335F3">
      <w:pPr>
        <w:spacing w:before="240" w:after="24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O sistema deve permitir que qualquer pessoa interessada no planejamento de construções se </w:t>
      </w:r>
      <w:r w:rsidRPr="00235F71">
        <w:rPr>
          <w:rFonts w:ascii="Times New Roman" w:eastAsia="Arial" w:hAnsi="Times New Roman" w:cs="Times New Roman"/>
          <w:sz w:val="28"/>
          <w:szCs w:val="28"/>
        </w:rPr>
        <w:t>cadastre na plataforma. As informações obrigatórias incluem nome, e-mail e senha.</w:t>
      </w:r>
    </w:p>
    <w:p w14:paraId="0D327EB2" w14:textId="74CF20B1" w:rsidR="00D510D3" w:rsidRPr="00874BA2" w:rsidRDefault="003C5631" w:rsidP="002335F3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874BA2">
        <w:rPr>
          <w:rFonts w:ascii="Times New Roman" w:eastAsia="Arial" w:hAnsi="Times New Roman" w:cs="Times New Roman"/>
          <w:sz w:val="28"/>
          <w:szCs w:val="28"/>
        </w:rPr>
        <w:t>As credenciais devem ser armazenadas de forma segura no banco de dados com o uso de algoritmos de hash.</w:t>
      </w:r>
    </w:p>
    <w:p w14:paraId="65331CC6" w14:textId="475BBE16" w:rsidR="00D510D3" w:rsidRDefault="003C5631" w:rsidP="002335F3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Deve haver validação de dados no momento do cadastro, como verificação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de e-mail válido e senha forte.</w:t>
      </w:r>
    </w:p>
    <w:p w14:paraId="2598222B" w14:textId="77777777" w:rsidR="00874BA2" w:rsidRPr="00235F71" w:rsidRDefault="00874BA2" w:rsidP="002335F3">
      <w:pPr>
        <w:pStyle w:val="PargrafodaLista"/>
        <w:spacing w:line="360" w:lineRule="auto"/>
        <w:ind w:left="360" w:firstLine="0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74E3B4EA" w14:textId="77777777" w:rsidR="00D510D3" w:rsidRPr="00874BA2" w:rsidRDefault="003C5631" w:rsidP="002335F3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74BA2">
        <w:rPr>
          <w:rFonts w:ascii="Times New Roman" w:eastAsia="Arial" w:hAnsi="Times New Roman" w:cs="Times New Roman"/>
          <w:b/>
          <w:bCs/>
          <w:sz w:val="28"/>
          <w:szCs w:val="28"/>
        </w:rPr>
        <w:t>Login de Usuários:</w:t>
      </w:r>
    </w:p>
    <w:p w14:paraId="5EA05ECE" w14:textId="77777777" w:rsidR="00D510D3" w:rsidRPr="00235F71" w:rsidRDefault="003C5631" w:rsidP="002335F3">
      <w:pPr>
        <w:spacing w:before="240" w:after="24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Os usuários devem acessar sua conta por meio de um sistema de autenticação com validação de credenciais.</w:t>
      </w:r>
    </w:p>
    <w:p w14:paraId="4961F0F5" w14:textId="77777777" w:rsidR="00D510D3" w:rsidRPr="00235F71" w:rsidRDefault="003C5631" w:rsidP="002335F3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As informações enviadas para o backend devem ser verificadas, incluindo a correspondência entre e-</w:t>
      </w:r>
      <w:r w:rsidRPr="00235F71">
        <w:rPr>
          <w:rFonts w:ascii="Times New Roman" w:eastAsia="Arial" w:hAnsi="Times New Roman" w:cs="Times New Roman"/>
          <w:sz w:val="28"/>
          <w:szCs w:val="28"/>
        </w:rPr>
        <w:t>mail e senha armazenados.</w:t>
      </w:r>
    </w:p>
    <w:p w14:paraId="4D65C4F7" w14:textId="58638CBC" w:rsidR="00D510D3" w:rsidRDefault="003C5631" w:rsidP="002335F3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Caso as credenciais estejam corretas, o sistema deve redirecionar o usuário para sua tela inicial personalizada.</w:t>
      </w:r>
    </w:p>
    <w:p w14:paraId="7E1ADC37" w14:textId="77777777" w:rsidR="00874BA2" w:rsidRPr="00235F71" w:rsidRDefault="00874BA2" w:rsidP="002335F3">
      <w:pPr>
        <w:pStyle w:val="PargrafodaLista"/>
        <w:spacing w:line="360" w:lineRule="auto"/>
        <w:ind w:left="360" w:firstLine="0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54420907" w14:textId="77777777" w:rsidR="00D510D3" w:rsidRPr="00874BA2" w:rsidRDefault="003C5631" w:rsidP="002335F3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74BA2">
        <w:rPr>
          <w:rFonts w:ascii="Times New Roman" w:eastAsia="Arial" w:hAnsi="Times New Roman" w:cs="Times New Roman"/>
          <w:b/>
          <w:bCs/>
          <w:sz w:val="28"/>
          <w:szCs w:val="28"/>
        </w:rPr>
        <w:t>Tela Inicial Personalizada:</w:t>
      </w:r>
    </w:p>
    <w:p w14:paraId="04612E75" w14:textId="77777777" w:rsidR="00D510D3" w:rsidRPr="00235F71" w:rsidRDefault="003C5631" w:rsidP="002335F3">
      <w:pPr>
        <w:spacing w:before="240" w:after="24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Após o login, o usuário deve visualizar uma tela inicial contendo:</w:t>
      </w:r>
    </w:p>
    <w:p w14:paraId="1F3FFAF9" w14:textId="77777777" w:rsidR="00D510D3" w:rsidRPr="00235F71" w:rsidRDefault="003C5631" w:rsidP="002335F3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Uma lista de todos os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projetos salvos associados à sua conta, exibindo o nome de cada projeto.</w:t>
      </w:r>
    </w:p>
    <w:p w14:paraId="748BEC55" w14:textId="0825E1D2" w:rsidR="00D510D3" w:rsidRDefault="003C5631" w:rsidP="002335F3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lastRenderedPageBreak/>
        <w:t>Opções para carregar, renomear ou excluir qualquer projeto.</w:t>
      </w:r>
    </w:p>
    <w:p w14:paraId="3054DA61" w14:textId="77777777" w:rsidR="00874BA2" w:rsidRPr="00235F71" w:rsidRDefault="00874BA2" w:rsidP="002335F3">
      <w:pPr>
        <w:pStyle w:val="PargrafodaLista"/>
        <w:spacing w:line="360" w:lineRule="auto"/>
        <w:ind w:left="360" w:firstLine="0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36F67CD4" w14:textId="77777777" w:rsidR="00D510D3" w:rsidRPr="00874BA2" w:rsidRDefault="003C5631" w:rsidP="002335F3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74BA2">
        <w:rPr>
          <w:rFonts w:ascii="Times New Roman" w:eastAsia="Arial" w:hAnsi="Times New Roman" w:cs="Times New Roman"/>
          <w:b/>
          <w:bCs/>
          <w:sz w:val="28"/>
          <w:szCs w:val="28"/>
        </w:rPr>
        <w:t>Gestão de Projetos:</w:t>
      </w:r>
    </w:p>
    <w:p w14:paraId="291FA5E9" w14:textId="77777777" w:rsidR="00D510D3" w:rsidRPr="00235F71" w:rsidRDefault="003C5631" w:rsidP="002335F3">
      <w:pPr>
        <w:spacing w:before="240" w:after="24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O sistema deve permitir que os usuários criem, gerenciem e armazenem seus projetos.</w:t>
      </w:r>
    </w:p>
    <w:p w14:paraId="3E2CADC4" w14:textId="77777777" w:rsidR="00D510D3" w:rsidRPr="00235F71" w:rsidRDefault="003C5631" w:rsidP="002335F3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Os desenhos criad</w:t>
      </w:r>
      <w:r w:rsidRPr="00235F71">
        <w:rPr>
          <w:rFonts w:ascii="Times New Roman" w:eastAsia="Arial" w:hAnsi="Times New Roman" w:cs="Times New Roman"/>
          <w:sz w:val="28"/>
          <w:szCs w:val="28"/>
        </w:rPr>
        <w:t>os pelo usuário no canvas devem ser salvos no banco de dados como um conjunto de coordenadas (pontos iniciais e finais das linhas).</w:t>
      </w:r>
    </w:p>
    <w:p w14:paraId="4406581C" w14:textId="77777777" w:rsidR="00874BA2" w:rsidRDefault="003C5631" w:rsidP="002335F3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Cada projeto deve incluir meta dados, como nome, data de criação e data de última modificação.</w:t>
      </w:r>
    </w:p>
    <w:p w14:paraId="1E1AFC7F" w14:textId="38A8EFDA" w:rsidR="00D510D3" w:rsidRPr="00874BA2" w:rsidRDefault="003C5631" w:rsidP="002335F3">
      <w:pPr>
        <w:pStyle w:val="PargrafodaLista"/>
        <w:numPr>
          <w:ilvl w:val="0"/>
          <w:numId w:val="23"/>
        </w:numPr>
        <w:spacing w:before="240" w:after="240" w:line="360" w:lineRule="auto"/>
        <w:ind w:left="357" w:hanging="357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874BA2">
        <w:rPr>
          <w:rFonts w:ascii="Times New Roman" w:eastAsia="Arial" w:hAnsi="Times New Roman" w:cs="Times New Roman"/>
          <w:b/>
          <w:bCs/>
          <w:sz w:val="28"/>
          <w:szCs w:val="28"/>
        </w:rPr>
        <w:t>Salvamento de Projetos:</w:t>
      </w:r>
    </w:p>
    <w:p w14:paraId="0C556224" w14:textId="77777777" w:rsidR="00D510D3" w:rsidRPr="00235F71" w:rsidRDefault="003C5631" w:rsidP="002335F3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Duran</w:t>
      </w:r>
      <w:r w:rsidRPr="00235F71">
        <w:rPr>
          <w:rFonts w:ascii="Times New Roman" w:eastAsia="Arial" w:hAnsi="Times New Roman" w:cs="Times New Roman"/>
          <w:sz w:val="28"/>
          <w:szCs w:val="28"/>
        </w:rPr>
        <w:t>te o uso do sistema, os desenhos feitos no frontend devem ser enviados ao backend em formato JSON.</w:t>
      </w:r>
    </w:p>
    <w:p w14:paraId="0C693FBB" w14:textId="77777777" w:rsidR="00874BA2" w:rsidRDefault="003C5631" w:rsidP="002335F3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O backend deve armazenar as coordenadas e os metadados do projeto no banco de dados.</w:t>
      </w:r>
    </w:p>
    <w:p w14:paraId="772A1D6F" w14:textId="6515B262" w:rsidR="00D510D3" w:rsidRPr="00874BA2" w:rsidRDefault="003C5631" w:rsidP="002335F3">
      <w:pPr>
        <w:pStyle w:val="PargrafodaLista"/>
        <w:numPr>
          <w:ilvl w:val="0"/>
          <w:numId w:val="1"/>
        </w:numPr>
        <w:spacing w:before="240" w:after="240" w:line="360" w:lineRule="auto"/>
        <w:ind w:left="357" w:hanging="357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874BA2">
        <w:rPr>
          <w:rFonts w:ascii="Times New Roman" w:eastAsia="Arial" w:hAnsi="Times New Roman" w:cs="Times New Roman"/>
          <w:b/>
          <w:bCs/>
          <w:sz w:val="28"/>
          <w:szCs w:val="28"/>
        </w:rPr>
        <w:t>Carregamento de Projetos:</w:t>
      </w:r>
    </w:p>
    <w:p w14:paraId="25B83173" w14:textId="77777777" w:rsidR="00D510D3" w:rsidRPr="00235F71" w:rsidRDefault="003C5631" w:rsidP="002335F3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O backend deve enviar a lista de projetos do u</w:t>
      </w:r>
      <w:r w:rsidRPr="00235F71">
        <w:rPr>
          <w:rFonts w:ascii="Times New Roman" w:eastAsia="Arial" w:hAnsi="Times New Roman" w:cs="Times New Roman"/>
          <w:sz w:val="28"/>
          <w:szCs w:val="28"/>
        </w:rPr>
        <w:t>suário para o frontend ao acessar a tela inicial.</w:t>
      </w:r>
    </w:p>
    <w:p w14:paraId="264DC1A6" w14:textId="77777777" w:rsidR="00D510D3" w:rsidRPr="00235F71" w:rsidRDefault="003C5631" w:rsidP="002335F3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Ao selecionar um projeto para carregar, o backend deve enviar as coordenadas do desenho armazenadas para que o frontend redesenhe o projeto no canvas.</w:t>
      </w:r>
    </w:p>
    <w:p w14:paraId="100AD1FA" w14:textId="77777777" w:rsidR="00D510D3" w:rsidRPr="00874BA2" w:rsidRDefault="003C5631" w:rsidP="002335F3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74BA2">
        <w:rPr>
          <w:rFonts w:ascii="Times New Roman" w:eastAsia="Arial" w:hAnsi="Times New Roman" w:cs="Times New Roman"/>
          <w:b/>
          <w:bCs/>
          <w:sz w:val="28"/>
          <w:szCs w:val="28"/>
        </w:rPr>
        <w:t>Atualização de Projetos:</w:t>
      </w:r>
    </w:p>
    <w:p w14:paraId="0A26210A" w14:textId="77777777" w:rsidR="00D510D3" w:rsidRPr="00235F71" w:rsidRDefault="003C5631" w:rsidP="002335F3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O sistema deve permitir que os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usuários editem projetos existentes.</w:t>
      </w:r>
    </w:p>
    <w:p w14:paraId="73CE3F77" w14:textId="77777777" w:rsidR="00D510D3" w:rsidRPr="00235F71" w:rsidRDefault="003C5631" w:rsidP="002335F3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Após as modificações, o backend deve atualizar as coordenadas e os </w:t>
      </w:r>
      <w:r w:rsidRPr="00235F71">
        <w:rPr>
          <w:rFonts w:ascii="Times New Roman" w:eastAsia="Arial" w:hAnsi="Times New Roman" w:cs="Times New Roman"/>
          <w:sz w:val="28"/>
          <w:szCs w:val="28"/>
        </w:rPr>
        <w:lastRenderedPageBreak/>
        <w:t>metadados correspondentes no banco de dados.</w:t>
      </w:r>
    </w:p>
    <w:p w14:paraId="4A65B955" w14:textId="77777777" w:rsidR="00D510D3" w:rsidRPr="00874BA2" w:rsidRDefault="003C5631" w:rsidP="002335F3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74BA2">
        <w:rPr>
          <w:rFonts w:ascii="Times New Roman" w:eastAsia="Arial" w:hAnsi="Times New Roman" w:cs="Times New Roman"/>
          <w:b/>
          <w:bCs/>
          <w:sz w:val="28"/>
          <w:szCs w:val="28"/>
        </w:rPr>
        <w:t>Download de Projetos:</w:t>
      </w:r>
    </w:p>
    <w:p w14:paraId="3B83CA85" w14:textId="77777777" w:rsidR="00D510D3" w:rsidRPr="00235F71" w:rsidRDefault="003C5631" w:rsidP="002335F3">
      <w:pPr>
        <w:spacing w:before="240" w:after="24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O sistema deve oferecer ao usuário a opção de baixar os projetos em formato </w:t>
      </w:r>
      <w:r w:rsidRPr="00235F71">
        <w:rPr>
          <w:rFonts w:ascii="Times New Roman" w:eastAsia="Arial" w:hAnsi="Times New Roman" w:cs="Times New Roman"/>
          <w:sz w:val="28"/>
          <w:szCs w:val="28"/>
        </w:rPr>
        <w:t>JSON, contendo o mapeamento das linhas e os metadados associados.</w:t>
      </w:r>
    </w:p>
    <w:p w14:paraId="49FD2596" w14:textId="77777777" w:rsidR="00D510D3" w:rsidRPr="00235F71" w:rsidRDefault="00D510D3" w:rsidP="002335F3">
      <w:p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0F97BA18" w14:textId="77777777" w:rsidR="00D510D3" w:rsidRPr="00874BA2" w:rsidRDefault="003C5631" w:rsidP="002335F3">
      <w:pPr>
        <w:spacing w:line="360" w:lineRule="auto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874BA2">
        <w:rPr>
          <w:rFonts w:ascii="Times New Roman" w:eastAsia="Arial" w:hAnsi="Times New Roman" w:cs="Times New Roman"/>
          <w:b/>
          <w:bCs/>
          <w:sz w:val="32"/>
          <w:szCs w:val="32"/>
        </w:rPr>
        <w:t>Requisitos Não Funcionais</w:t>
      </w:r>
    </w:p>
    <w:p w14:paraId="4ACAF2F3" w14:textId="77777777" w:rsidR="00D510D3" w:rsidRPr="00235F71" w:rsidRDefault="003C5631" w:rsidP="002335F3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Desempenho:</w:t>
      </w:r>
    </w:p>
    <w:p w14:paraId="66D73203" w14:textId="77777777" w:rsidR="00D510D3" w:rsidRPr="00235F71" w:rsidRDefault="003C5631" w:rsidP="002335F3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O sistema deve carregar a lista de projetos e processar cálculos em até 3 segundos em 95% das solicitações.</w:t>
      </w:r>
    </w:p>
    <w:p w14:paraId="68A67FD8" w14:textId="77777777" w:rsidR="00D510D3" w:rsidRPr="00235F71" w:rsidRDefault="003C5631" w:rsidP="002335F3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A reconstrução dos desenhos no canvas </w:t>
      </w:r>
      <w:r w:rsidRPr="00235F71">
        <w:rPr>
          <w:rFonts w:ascii="Times New Roman" w:eastAsia="Arial" w:hAnsi="Times New Roman" w:cs="Times New Roman"/>
          <w:sz w:val="28"/>
          <w:szCs w:val="28"/>
        </w:rPr>
        <w:t>deve ser feita de forma rápida e sem travamentos perceptíveis.</w:t>
      </w:r>
    </w:p>
    <w:p w14:paraId="56836ABE" w14:textId="77777777" w:rsidR="00D510D3" w:rsidRPr="00235F71" w:rsidRDefault="003C5631" w:rsidP="002335F3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Segurança:</w:t>
      </w:r>
    </w:p>
    <w:p w14:paraId="0AA2DCBC" w14:textId="77777777" w:rsidR="00D510D3" w:rsidRPr="00235F71" w:rsidRDefault="003C5631" w:rsidP="002335F3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As credenciais dos usuários devem ser armazenadas no banco de dados utilizando algoritmos de hash, como bcrypt ou Argon2.</w:t>
      </w:r>
    </w:p>
    <w:p w14:paraId="0A6E3752" w14:textId="7043B9B9" w:rsidR="00D510D3" w:rsidRPr="00746752" w:rsidRDefault="003C5631" w:rsidP="00746752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As comunicações entre frontend e backend devem ser protegida</w:t>
      </w:r>
      <w:r w:rsidRPr="00235F71">
        <w:rPr>
          <w:rFonts w:ascii="Times New Roman" w:eastAsia="Arial" w:hAnsi="Times New Roman" w:cs="Times New Roman"/>
          <w:sz w:val="28"/>
          <w:szCs w:val="28"/>
        </w:rPr>
        <w:t>s por criptografia, utilizando HTTPS.</w:t>
      </w:r>
    </w:p>
    <w:p w14:paraId="439945EA" w14:textId="77777777" w:rsidR="00D510D3" w:rsidRPr="00235F71" w:rsidRDefault="003C5631" w:rsidP="002335F3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Compatibilidade com Navegadores e Dispositivos:</w:t>
      </w:r>
    </w:p>
    <w:p w14:paraId="6A1BF134" w14:textId="77777777" w:rsidR="00D510D3" w:rsidRPr="00235F71" w:rsidRDefault="003C5631" w:rsidP="002335F3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A plataforma deve ser compatível com navegadores modernos, como Chrome, Firefox e Edge, além de ser responsiva e funcional em dispositivos móveis.</w:t>
      </w:r>
    </w:p>
    <w:p w14:paraId="4D0157DE" w14:textId="77777777" w:rsidR="00D510D3" w:rsidRPr="00235F71" w:rsidRDefault="003C5631" w:rsidP="002335F3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Facilidade de Uso:</w:t>
      </w:r>
    </w:p>
    <w:p w14:paraId="4794C2C7" w14:textId="77777777" w:rsidR="00D510D3" w:rsidRPr="00235F71" w:rsidRDefault="003C5631" w:rsidP="002335F3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A in</w:t>
      </w:r>
      <w:r w:rsidRPr="00235F71">
        <w:rPr>
          <w:rFonts w:ascii="Times New Roman" w:eastAsia="Arial" w:hAnsi="Times New Roman" w:cs="Times New Roman"/>
          <w:sz w:val="28"/>
          <w:szCs w:val="28"/>
        </w:rPr>
        <w:t>terface deve ser intuitiva, com botões claramente identificados para carregar, renomear, excluir e baixar projetos.</w:t>
      </w:r>
    </w:p>
    <w:p w14:paraId="3101320C" w14:textId="77777777" w:rsidR="00D510D3" w:rsidRPr="00235F71" w:rsidRDefault="003C5631" w:rsidP="002335F3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lastRenderedPageBreak/>
        <w:t>A experiência do usuário deve ser consistente, tanto em dispositivos móveis quanto em desktops.</w:t>
      </w:r>
    </w:p>
    <w:p w14:paraId="15E9C377" w14:textId="77777777" w:rsidR="00D510D3" w:rsidRPr="00235F71" w:rsidRDefault="003C5631" w:rsidP="002335F3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Disponibilidade:</w:t>
      </w:r>
    </w:p>
    <w:p w14:paraId="43FC5C2F" w14:textId="77777777" w:rsidR="00D510D3" w:rsidRPr="00235F71" w:rsidRDefault="003C5631" w:rsidP="002335F3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A aplicação deve estar disp</w:t>
      </w:r>
      <w:r w:rsidRPr="00235F71">
        <w:rPr>
          <w:rFonts w:ascii="Times New Roman" w:eastAsia="Arial" w:hAnsi="Times New Roman" w:cs="Times New Roman"/>
          <w:sz w:val="28"/>
          <w:szCs w:val="28"/>
        </w:rPr>
        <w:t>onível 24/7, com interrupções mínimas durante manutenções programadas.</w:t>
      </w:r>
    </w:p>
    <w:p w14:paraId="43695A81" w14:textId="77777777" w:rsidR="00D510D3" w:rsidRPr="00235F71" w:rsidRDefault="003C5631" w:rsidP="002335F3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Escalabilidade:</w:t>
      </w:r>
    </w:p>
    <w:p w14:paraId="3BC1E220" w14:textId="77777777" w:rsidR="00D510D3" w:rsidRPr="00235F71" w:rsidRDefault="003C5631" w:rsidP="002335F3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O sistema deve ser capaz de suportar o crescimento no número de usuários e projetos, utilizando estratégias de escalabilidade como particionamento de banco de dados e ba</w:t>
      </w:r>
      <w:r w:rsidRPr="00235F71">
        <w:rPr>
          <w:rFonts w:ascii="Times New Roman" w:eastAsia="Arial" w:hAnsi="Times New Roman" w:cs="Times New Roman"/>
          <w:sz w:val="28"/>
          <w:szCs w:val="28"/>
        </w:rPr>
        <w:t>lanceamento de carga.</w:t>
      </w:r>
    </w:p>
    <w:p w14:paraId="64CFD5A7" w14:textId="144444CF" w:rsidR="00D510D3" w:rsidRPr="00235F71" w:rsidRDefault="00FE2FFB" w:rsidP="002335F3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E12923" w14:textId="215B03F2" w:rsidR="00FE2FFB" w:rsidRPr="00E624F9" w:rsidRDefault="003C5631" w:rsidP="00E624F9">
      <w:pPr>
        <w:pStyle w:val="PargrafodaLista"/>
        <w:numPr>
          <w:ilvl w:val="0"/>
          <w:numId w:val="19"/>
        </w:numPr>
        <w:spacing w:before="240" w:after="240" w:line="360" w:lineRule="auto"/>
        <w:ind w:left="714" w:hanging="35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74BA2">
        <w:rPr>
          <w:rFonts w:ascii="Times New Roman" w:eastAsia="Arial" w:hAnsi="Times New Roman" w:cs="Times New Roman"/>
          <w:b/>
          <w:bCs/>
          <w:sz w:val="32"/>
          <w:szCs w:val="32"/>
        </w:rPr>
        <w:lastRenderedPageBreak/>
        <w:t>Design e Interface</w:t>
      </w:r>
    </w:p>
    <w:p w14:paraId="0D06E94D" w14:textId="77777777" w:rsidR="00391CC5" w:rsidRDefault="003C5631" w:rsidP="002335F3">
      <w:pPr>
        <w:spacing w:before="240" w:after="24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O sistema foi desenvolvido com foco na </w:t>
      </w: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acessibilidade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e na </w:t>
      </w: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facilidade de uso</w:t>
      </w:r>
      <w:r w:rsidRPr="00235F71">
        <w:rPr>
          <w:rFonts w:ascii="Times New Roman" w:eastAsia="Arial" w:hAnsi="Times New Roman" w:cs="Times New Roman"/>
          <w:sz w:val="28"/>
          <w:szCs w:val="28"/>
        </w:rPr>
        <w:t>, garantindo uma experiência intuitiva e funcional para usuários de diferentes níveis de habilidade técnica.</w:t>
      </w:r>
    </w:p>
    <w:p w14:paraId="397529AA" w14:textId="3EBA52CA" w:rsidR="00D510D3" w:rsidRPr="00391CC5" w:rsidRDefault="003C5631" w:rsidP="002335F3">
      <w:pPr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91CC5">
        <w:rPr>
          <w:rFonts w:ascii="Times New Roman" w:hAnsi="Times New Roman" w:cs="Times New Roman"/>
          <w:b/>
          <w:bCs/>
          <w:sz w:val="32"/>
          <w:szCs w:val="32"/>
        </w:rPr>
        <w:t>Paleta de Cores</w:t>
      </w:r>
    </w:p>
    <w:p w14:paraId="5ECC22DE" w14:textId="77777777" w:rsidR="00D510D3" w:rsidRPr="00235F71" w:rsidRDefault="003C5631" w:rsidP="002335F3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A 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interface utiliza as cores </w:t>
      </w: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preto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e </w:t>
      </w: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laranja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como base:</w:t>
      </w:r>
    </w:p>
    <w:p w14:paraId="58627CC2" w14:textId="77777777" w:rsidR="00D510D3" w:rsidRPr="00235F71" w:rsidRDefault="003C5631" w:rsidP="002335F3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Preto: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Representa robustez e estabilidade, reforçando a precisão e confiabilidade do sistema.</w:t>
      </w:r>
    </w:p>
    <w:p w14:paraId="5558FDB6" w14:textId="5C630989" w:rsidR="00FE2FFB" w:rsidRDefault="003C5631" w:rsidP="002335F3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FE2FFB">
        <w:rPr>
          <w:rFonts w:ascii="Times New Roman" w:eastAsia="Arial" w:hAnsi="Times New Roman" w:cs="Times New Roman"/>
          <w:b/>
          <w:bCs/>
          <w:sz w:val="28"/>
          <w:szCs w:val="28"/>
        </w:rPr>
        <w:t>Laranja:</w:t>
      </w:r>
      <w:r w:rsidRPr="00FE2FFB">
        <w:rPr>
          <w:rFonts w:ascii="Times New Roman" w:eastAsia="Arial" w:hAnsi="Times New Roman" w:cs="Times New Roman"/>
          <w:sz w:val="28"/>
          <w:szCs w:val="28"/>
        </w:rPr>
        <w:t xml:space="preserve"> Transmite energia, dinamismo e criatividade, alinhando-se ao tema de criação e </w:t>
      </w:r>
      <w:r w:rsidRPr="00FE2FFB">
        <w:rPr>
          <w:rFonts w:ascii="Times New Roman" w:eastAsia="Arial" w:hAnsi="Times New Roman" w:cs="Times New Roman"/>
          <w:sz w:val="28"/>
          <w:szCs w:val="28"/>
        </w:rPr>
        <w:t>planejamento.</w:t>
      </w:r>
    </w:p>
    <w:p w14:paraId="2EFFA75E" w14:textId="77777777" w:rsidR="00391CC5" w:rsidRDefault="00391CC5" w:rsidP="002335F3">
      <w:pPr>
        <w:pStyle w:val="Ttulo2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5401999" w14:textId="00E0112D" w:rsidR="00D510D3" w:rsidRPr="00391CC5" w:rsidRDefault="003C5631" w:rsidP="002335F3">
      <w:pPr>
        <w:pStyle w:val="Ttulo2"/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 w:rsidRPr="00391CC5">
        <w:rPr>
          <w:rFonts w:ascii="Times New Roman" w:hAnsi="Times New Roman" w:cs="Times New Roman"/>
          <w:sz w:val="32"/>
          <w:szCs w:val="32"/>
        </w:rPr>
        <w:t>Componentes Interativos</w:t>
      </w:r>
    </w:p>
    <w:p w14:paraId="6722EBC7" w14:textId="77777777" w:rsidR="00D510D3" w:rsidRPr="00235F71" w:rsidRDefault="003C5631" w:rsidP="002335F3">
      <w:pPr>
        <w:pStyle w:val="PargrafodaLista"/>
        <w:numPr>
          <w:ilvl w:val="0"/>
          <w:numId w:val="30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Canvas:</w:t>
      </w:r>
    </w:p>
    <w:p w14:paraId="41BC3265" w14:textId="77777777" w:rsidR="00D510D3" w:rsidRPr="00235F71" w:rsidRDefault="003C5631" w:rsidP="002335F3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Área central para a criação de desenhos, onde os usuários podem traçar linhas, retângulos e definir áreas.</w:t>
      </w:r>
    </w:p>
    <w:p w14:paraId="6BE62541" w14:textId="3D3A9267" w:rsidR="00D510D3" w:rsidRPr="00FE2FFB" w:rsidRDefault="003C5631" w:rsidP="002335F3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Gerenciado por </w:t>
      </w: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JavaScript</w:t>
      </w:r>
      <w:r w:rsidRPr="00235F71">
        <w:rPr>
          <w:rFonts w:ascii="Times New Roman" w:eastAsia="Arial" w:hAnsi="Times New Roman" w:cs="Times New Roman"/>
          <w:sz w:val="28"/>
          <w:szCs w:val="28"/>
        </w:rPr>
        <w:t>, o canvas oferece precisão e flexibilidade na construção das plantas.</w:t>
      </w:r>
    </w:p>
    <w:p w14:paraId="0B0F5DE6" w14:textId="77777777" w:rsidR="00FE2FFB" w:rsidRPr="00235F71" w:rsidRDefault="00FE2FFB" w:rsidP="002335F3">
      <w:pPr>
        <w:pStyle w:val="PargrafodaLista"/>
        <w:spacing w:line="360" w:lineRule="auto"/>
        <w:ind w:left="720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77302346" w14:textId="77777777" w:rsidR="00D510D3" w:rsidRPr="00235F71" w:rsidRDefault="003C5631" w:rsidP="002335F3">
      <w:pPr>
        <w:pStyle w:val="PargrafodaLista"/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Formul</w:t>
      </w: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ários:</w:t>
      </w:r>
    </w:p>
    <w:p w14:paraId="0CC62D98" w14:textId="77777777" w:rsidR="00D510D3" w:rsidRPr="00235F71" w:rsidRDefault="003C5631" w:rsidP="002335F3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Contêm campos de entrada para especificar dimensões e quantidades de portas e janelas.</w:t>
      </w:r>
    </w:p>
    <w:p w14:paraId="29CFC8C2" w14:textId="67920A48" w:rsidR="00D510D3" w:rsidRDefault="003C5631" w:rsidP="002335F3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Permitem adicionar múltiplos tamanhos e quantidades conforme necessário, facilitando a personalização do projeto.</w:t>
      </w:r>
    </w:p>
    <w:p w14:paraId="68A1622B" w14:textId="77777777" w:rsidR="00FE2FFB" w:rsidRPr="00235F71" w:rsidRDefault="00FE2FFB" w:rsidP="002335F3">
      <w:pPr>
        <w:pStyle w:val="PargrafodaLista"/>
        <w:spacing w:line="360" w:lineRule="auto"/>
        <w:ind w:left="720" w:firstLine="0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23557838" w14:textId="77777777" w:rsidR="00D510D3" w:rsidRPr="00235F71" w:rsidRDefault="003C5631" w:rsidP="002335F3">
      <w:pPr>
        <w:pStyle w:val="PargrafodaLista"/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Botões:</w:t>
      </w:r>
    </w:p>
    <w:p w14:paraId="2B37BFF4" w14:textId="4F06EF07" w:rsidR="00FE2FFB" w:rsidRPr="00E624F9" w:rsidRDefault="003C5631" w:rsidP="00E624F9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FFB">
        <w:rPr>
          <w:rFonts w:ascii="Times New Roman" w:eastAsia="Arial" w:hAnsi="Times New Roman" w:cs="Times New Roman"/>
          <w:sz w:val="28"/>
          <w:szCs w:val="28"/>
        </w:rPr>
        <w:t xml:space="preserve">Incluem funcionalidades como </w:t>
      </w:r>
      <w:r w:rsidRPr="00FE2FFB">
        <w:rPr>
          <w:rFonts w:ascii="Times New Roman" w:eastAsia="Arial" w:hAnsi="Times New Roman" w:cs="Times New Roman"/>
          <w:b/>
          <w:bCs/>
          <w:sz w:val="28"/>
          <w:szCs w:val="28"/>
        </w:rPr>
        <w:t>“Desfazer”</w:t>
      </w:r>
      <w:r w:rsidRPr="00FE2FFB">
        <w:rPr>
          <w:rFonts w:ascii="Times New Roman" w:eastAsia="Arial" w:hAnsi="Times New Roman" w:cs="Times New Roman"/>
          <w:sz w:val="28"/>
          <w:szCs w:val="28"/>
        </w:rPr>
        <w:t>,</w:t>
      </w:r>
      <w:r w:rsidRPr="00FE2FFB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FE2FFB">
        <w:rPr>
          <w:rFonts w:ascii="Times New Roman" w:eastAsia="Arial" w:hAnsi="Times New Roman" w:cs="Times New Roman"/>
          <w:b/>
          <w:bCs/>
          <w:sz w:val="28"/>
          <w:szCs w:val="28"/>
        </w:rPr>
        <w:t>“Salvar”</w:t>
      </w:r>
      <w:r w:rsidRPr="00FE2FFB">
        <w:rPr>
          <w:rFonts w:ascii="Times New Roman" w:eastAsia="Arial" w:hAnsi="Times New Roman" w:cs="Times New Roman"/>
          <w:sz w:val="28"/>
          <w:szCs w:val="28"/>
        </w:rPr>
        <w:t xml:space="preserve"> e </w:t>
      </w:r>
      <w:r w:rsidRPr="00FE2FFB">
        <w:rPr>
          <w:rFonts w:ascii="Times New Roman" w:eastAsia="Arial" w:hAnsi="Times New Roman" w:cs="Times New Roman"/>
          <w:b/>
          <w:bCs/>
          <w:sz w:val="28"/>
          <w:szCs w:val="28"/>
        </w:rPr>
        <w:t>“Carregar”</w:t>
      </w:r>
      <w:r w:rsidRPr="00FE2FFB">
        <w:rPr>
          <w:rFonts w:ascii="Times New Roman" w:eastAsia="Arial" w:hAnsi="Times New Roman" w:cs="Times New Roman"/>
          <w:sz w:val="28"/>
          <w:szCs w:val="28"/>
        </w:rPr>
        <w:t>, proporcionando controle completo sobre os projetos.</w:t>
      </w:r>
    </w:p>
    <w:p w14:paraId="76CFB078" w14:textId="77777777" w:rsidR="00D510D3" w:rsidRPr="00235F71" w:rsidRDefault="003C5631" w:rsidP="002335F3">
      <w:pPr>
        <w:pStyle w:val="PargrafodaLista"/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Feedback Visual:</w:t>
      </w:r>
    </w:p>
    <w:p w14:paraId="18B1ED26" w14:textId="77777777" w:rsidR="00D510D3" w:rsidRPr="00235F71" w:rsidRDefault="003C5631" w:rsidP="002335F3">
      <w:pPr>
        <w:pStyle w:val="PargrafodaLista"/>
        <w:numPr>
          <w:ilvl w:val="1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Elementos interativos apresentam mudanças visuais, como alterações de cor e sombreamento ao passar o cursor ou clicar, fornecendo respostas instantâneas às ações d</w:t>
      </w:r>
      <w:r w:rsidRPr="00235F71">
        <w:rPr>
          <w:rFonts w:ascii="Times New Roman" w:eastAsia="Arial" w:hAnsi="Times New Roman" w:cs="Times New Roman"/>
          <w:sz w:val="28"/>
          <w:szCs w:val="28"/>
        </w:rPr>
        <w:t>o usuário.</w:t>
      </w:r>
    </w:p>
    <w:p w14:paraId="3EC69DF3" w14:textId="77777777" w:rsidR="00D510D3" w:rsidRPr="00391CC5" w:rsidRDefault="003C5631" w:rsidP="002335F3">
      <w:pPr>
        <w:pStyle w:val="Ttulo2"/>
        <w:spacing w:before="240" w:after="240" w:line="360" w:lineRule="auto"/>
        <w:ind w:left="0"/>
        <w:rPr>
          <w:rFonts w:ascii="Times New Roman" w:hAnsi="Times New Roman" w:cs="Times New Roman"/>
          <w:sz w:val="32"/>
          <w:szCs w:val="32"/>
        </w:rPr>
      </w:pPr>
      <w:r w:rsidRPr="00391CC5">
        <w:rPr>
          <w:rFonts w:ascii="Times New Roman" w:hAnsi="Times New Roman" w:cs="Times New Roman"/>
          <w:sz w:val="32"/>
          <w:szCs w:val="32"/>
        </w:rPr>
        <w:t>Funcionalidades Específicas</w:t>
      </w:r>
    </w:p>
    <w:p w14:paraId="64A64420" w14:textId="77777777" w:rsidR="00D510D3" w:rsidRPr="00FE2FFB" w:rsidRDefault="003C5631" w:rsidP="002335F3">
      <w:pPr>
        <w:pStyle w:val="PargrafodaLista"/>
        <w:numPr>
          <w:ilvl w:val="0"/>
          <w:numId w:val="30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FE2FFB">
        <w:rPr>
          <w:rFonts w:ascii="Times New Roman" w:eastAsia="Arial" w:hAnsi="Times New Roman" w:cs="Times New Roman"/>
          <w:b/>
          <w:bCs/>
          <w:sz w:val="28"/>
          <w:szCs w:val="28"/>
        </w:rPr>
        <w:t>Validação de Entrada:</w:t>
      </w:r>
    </w:p>
    <w:p w14:paraId="59905917" w14:textId="77777777" w:rsidR="00D510D3" w:rsidRPr="00235F71" w:rsidRDefault="003C5631" w:rsidP="002335F3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Garante consistência nos dados inseridos, como dimensões e quantidades, evitando erros e inconsistências.</w:t>
      </w:r>
    </w:p>
    <w:p w14:paraId="11B69C8D" w14:textId="77777777" w:rsidR="00D510D3" w:rsidRPr="00235F71" w:rsidRDefault="003C5631" w:rsidP="002335F3">
      <w:pPr>
        <w:pStyle w:val="PargrafodaLista"/>
        <w:numPr>
          <w:ilvl w:val="0"/>
          <w:numId w:val="30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Customização em Tempo Real:</w:t>
      </w:r>
    </w:p>
    <w:p w14:paraId="25A094DB" w14:textId="77777777" w:rsidR="00D510D3" w:rsidRPr="00235F71" w:rsidRDefault="003C5631" w:rsidP="002335F3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Permite ajustes imediatos, refletindo mudanças </w:t>
      </w:r>
      <w:r w:rsidRPr="00235F71">
        <w:rPr>
          <w:rFonts w:ascii="Times New Roman" w:eastAsia="Arial" w:hAnsi="Times New Roman" w:cs="Times New Roman"/>
          <w:sz w:val="28"/>
          <w:szCs w:val="28"/>
        </w:rPr>
        <w:t>instantaneamente no canvas sem a necessidade de recarregar a página.</w:t>
      </w:r>
    </w:p>
    <w:p w14:paraId="1C7B61EA" w14:textId="77777777" w:rsidR="00D510D3" w:rsidRPr="00391CC5" w:rsidRDefault="003C5631" w:rsidP="002335F3">
      <w:pPr>
        <w:pStyle w:val="PargrafodaLista"/>
        <w:numPr>
          <w:ilvl w:val="0"/>
          <w:numId w:val="30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91CC5">
        <w:rPr>
          <w:rFonts w:ascii="Times New Roman" w:eastAsia="Arial" w:hAnsi="Times New Roman" w:cs="Times New Roman"/>
          <w:b/>
          <w:bCs/>
          <w:sz w:val="28"/>
          <w:szCs w:val="28"/>
        </w:rPr>
        <w:t>Atualização Dinâmica do Desenho:</w:t>
      </w:r>
    </w:p>
    <w:p w14:paraId="42372886" w14:textId="77777777" w:rsidR="00391CC5" w:rsidRDefault="003C5631" w:rsidP="002335F3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Alterações feitas pelo usuário, como traçar ou modificar formas, são renderizadas imediatamente no canvas, oferecendo um fluxo contínuo e intuitivo.</w:t>
      </w:r>
    </w:p>
    <w:p w14:paraId="6594DDA3" w14:textId="29A88D08" w:rsidR="00D510D3" w:rsidRPr="00391CC5" w:rsidRDefault="003C5631" w:rsidP="002335F3">
      <w:pPr>
        <w:pStyle w:val="PargrafodaLista"/>
        <w:numPr>
          <w:ilvl w:val="0"/>
          <w:numId w:val="30"/>
        </w:numPr>
        <w:spacing w:before="240" w:after="240" w:line="360" w:lineRule="auto"/>
        <w:ind w:left="357" w:hanging="357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391CC5">
        <w:rPr>
          <w:rFonts w:ascii="Times New Roman" w:eastAsia="Arial" w:hAnsi="Times New Roman" w:cs="Times New Roman"/>
          <w:b/>
          <w:bCs/>
          <w:sz w:val="28"/>
          <w:szCs w:val="28"/>
        </w:rPr>
        <w:t>Cálcu</w:t>
      </w:r>
      <w:r w:rsidRPr="00391CC5">
        <w:rPr>
          <w:rFonts w:ascii="Times New Roman" w:eastAsia="Arial" w:hAnsi="Times New Roman" w:cs="Times New Roman"/>
          <w:b/>
          <w:bCs/>
          <w:sz w:val="28"/>
          <w:szCs w:val="28"/>
        </w:rPr>
        <w:t>lo Automático de Materiais:</w:t>
      </w:r>
    </w:p>
    <w:p w14:paraId="2D9AFBBD" w14:textId="77777777" w:rsidR="00391CC5" w:rsidRDefault="003C5631" w:rsidP="002335F3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Ao especificar dimensões e quantidades de portas e janelas, o sistema ajusta automaticamente a área total do projeto, subtraindo as áreas das aberturas e atualizando os cálculos de materiais em tempo real.</w:t>
      </w:r>
    </w:p>
    <w:p w14:paraId="1194DC8E" w14:textId="2456B643" w:rsidR="00D510D3" w:rsidRPr="00391CC5" w:rsidRDefault="003C5631" w:rsidP="002335F3">
      <w:pPr>
        <w:pStyle w:val="PargrafodaLista"/>
        <w:numPr>
          <w:ilvl w:val="0"/>
          <w:numId w:val="5"/>
        </w:numPr>
        <w:spacing w:before="240" w:after="240" w:line="360" w:lineRule="auto"/>
        <w:ind w:left="357" w:hanging="357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391CC5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Ajustes Visuais Imedia</w:t>
      </w:r>
      <w:r w:rsidRPr="00391CC5">
        <w:rPr>
          <w:rFonts w:ascii="Times New Roman" w:eastAsia="Arial" w:hAnsi="Times New Roman" w:cs="Times New Roman"/>
          <w:b/>
          <w:bCs/>
          <w:sz w:val="28"/>
          <w:szCs w:val="28"/>
        </w:rPr>
        <w:t>tos:</w:t>
      </w:r>
    </w:p>
    <w:p w14:paraId="12DE67FB" w14:textId="77777777" w:rsidR="00391CC5" w:rsidRDefault="003C5631" w:rsidP="002335F3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Qualquer mudança no estilo ou estrutura do desenho é exibida instantaneamente, garantindo que o usuário visualize os resultados de suas decisões sem atrasos.</w:t>
      </w:r>
    </w:p>
    <w:p w14:paraId="7B65B781" w14:textId="77777777" w:rsidR="001B0E91" w:rsidRDefault="003C5631" w:rsidP="002335F3">
      <w:pPr>
        <w:pStyle w:val="PargrafodaLista"/>
        <w:spacing w:before="240" w:after="240" w:line="360" w:lineRule="auto"/>
        <w:ind w:left="0" w:firstLine="0"/>
        <w:jc w:val="both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391CC5">
        <w:rPr>
          <w:rFonts w:ascii="Times New Roman" w:hAnsi="Times New Roman" w:cs="Times New Roman"/>
          <w:b/>
          <w:bCs/>
          <w:sz w:val="32"/>
          <w:szCs w:val="32"/>
        </w:rPr>
        <w:t>Ferramentas Utilizadas</w:t>
      </w:r>
    </w:p>
    <w:p w14:paraId="35DE83E8" w14:textId="6A19D0A2" w:rsidR="00D510D3" w:rsidRPr="001B0E91" w:rsidRDefault="003C5631" w:rsidP="002335F3">
      <w:pPr>
        <w:pStyle w:val="PargrafodaLista"/>
        <w:numPr>
          <w:ilvl w:val="0"/>
          <w:numId w:val="30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Figma:</w:t>
      </w:r>
    </w:p>
    <w:p w14:paraId="347738B8" w14:textId="77777777" w:rsidR="00D510D3" w:rsidRPr="00235F71" w:rsidRDefault="003C5631" w:rsidP="002335F3">
      <w:pPr>
        <w:pStyle w:val="PargrafodaLista"/>
        <w:numPr>
          <w:ilvl w:val="1"/>
          <w:numId w:val="6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Utilizado para a criação de mockups e wireframes, </w:t>
      </w:r>
      <w:r w:rsidRPr="00235F71">
        <w:rPr>
          <w:rFonts w:ascii="Times New Roman" w:eastAsia="Arial" w:hAnsi="Times New Roman" w:cs="Times New Roman"/>
          <w:sz w:val="28"/>
          <w:szCs w:val="28"/>
        </w:rPr>
        <w:t>permitindo um planejamento visual detalhado antes da implementação.</w:t>
      </w:r>
    </w:p>
    <w:p w14:paraId="60AF1483" w14:textId="78B19D78" w:rsidR="00E624F9" w:rsidRDefault="003C5631" w:rsidP="002335F3">
      <w:pPr>
        <w:spacing w:before="240" w:after="24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Esses componentes e funcionalidades tornam a interface do sistema altamente responsiva e eficiente, facilitando a criação e gestão de projetos com precisão e agilidade</w:t>
      </w:r>
      <w:r w:rsidR="001B0E91">
        <w:rPr>
          <w:rFonts w:ascii="Times New Roman" w:eastAsia="Arial" w:hAnsi="Times New Roman" w:cs="Times New Roman"/>
          <w:sz w:val="28"/>
          <w:szCs w:val="28"/>
        </w:rPr>
        <w:t>.</w:t>
      </w:r>
    </w:p>
    <w:p w14:paraId="7E9D6ED3" w14:textId="14346D12" w:rsidR="00FE2FFB" w:rsidRPr="001B0E91" w:rsidRDefault="00E624F9" w:rsidP="00E624F9">
      <w:pPr>
        <w:suppressAutoHyphens w:val="0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br w:type="page"/>
      </w:r>
    </w:p>
    <w:p w14:paraId="0FFCCEEF" w14:textId="77777777" w:rsidR="00E624F9" w:rsidRPr="00E624F9" w:rsidRDefault="003C5631" w:rsidP="00E624F9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B0E91">
        <w:rPr>
          <w:rFonts w:ascii="Times New Roman" w:eastAsia="Arial" w:hAnsi="Times New Roman" w:cs="Times New Roman"/>
          <w:b/>
          <w:bCs/>
          <w:sz w:val="32"/>
          <w:szCs w:val="32"/>
        </w:rPr>
        <w:lastRenderedPageBreak/>
        <w:t>Implementação</w:t>
      </w:r>
    </w:p>
    <w:p w14:paraId="079F6FB1" w14:textId="020EE1E5" w:rsidR="00D510D3" w:rsidRPr="00E624F9" w:rsidRDefault="003C5631" w:rsidP="00E624F9">
      <w:pPr>
        <w:pStyle w:val="PargrafodaLista"/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624F9">
        <w:rPr>
          <w:rFonts w:ascii="Times New Roman" w:eastAsia="Arial" w:hAnsi="Times New Roman" w:cs="Times New Roman"/>
          <w:sz w:val="28"/>
          <w:szCs w:val="28"/>
        </w:rPr>
        <w:t>O sistema foi desenvolvido com foco na experiência do usuário, integrando uma arquitetura robusta e tecnologias modernas para garantir desempenho, segurança e usabilidade.</w:t>
      </w:r>
    </w:p>
    <w:p w14:paraId="0A8C8643" w14:textId="77777777" w:rsidR="00D510D3" w:rsidRPr="001B0E91" w:rsidRDefault="003C5631" w:rsidP="00E624F9">
      <w:pPr>
        <w:spacing w:line="360" w:lineRule="auto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1B0E91">
        <w:rPr>
          <w:rFonts w:ascii="Times New Roman" w:eastAsia="Arial" w:hAnsi="Times New Roman" w:cs="Times New Roman"/>
          <w:b/>
          <w:bCs/>
          <w:sz w:val="32"/>
          <w:szCs w:val="32"/>
        </w:rPr>
        <w:t>Estrutura</w:t>
      </w:r>
    </w:p>
    <w:p w14:paraId="4C076B37" w14:textId="77777777" w:rsidR="00D510D3" w:rsidRPr="00235F71" w:rsidRDefault="003C5631" w:rsidP="00E624F9">
      <w:pPr>
        <w:pStyle w:val="PargrafodaLista"/>
        <w:numPr>
          <w:ilvl w:val="0"/>
          <w:numId w:val="7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HTML5:</w:t>
      </w:r>
    </w:p>
    <w:p w14:paraId="53A903A2" w14:textId="77777777" w:rsidR="00D510D3" w:rsidRPr="00235F71" w:rsidRDefault="003C5631" w:rsidP="00E624F9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Utilizado para estruturar a interface com semântica clara, </w:t>
      </w:r>
      <w:r w:rsidRPr="00235F71">
        <w:rPr>
          <w:rFonts w:ascii="Times New Roman" w:eastAsia="Arial" w:hAnsi="Times New Roman" w:cs="Times New Roman"/>
          <w:sz w:val="28"/>
          <w:szCs w:val="28"/>
        </w:rPr>
        <w:t>garantindo acessibilidade e compatibilidade com navegadores modernos.</w:t>
      </w:r>
    </w:p>
    <w:p w14:paraId="15FD31D9" w14:textId="77777777" w:rsidR="00D510D3" w:rsidRPr="00235F71" w:rsidRDefault="003C5631" w:rsidP="00E624F9">
      <w:pPr>
        <w:pStyle w:val="PargrafodaLista"/>
        <w:numPr>
          <w:ilvl w:val="0"/>
          <w:numId w:val="7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CSS3:</w:t>
      </w:r>
    </w:p>
    <w:p w14:paraId="2D6E1D10" w14:textId="77777777" w:rsidR="00D510D3" w:rsidRPr="00235F71" w:rsidRDefault="003C5631" w:rsidP="00E624F9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Responsável pela estilização do sistema, utilizando a paleta de cores preto e laranja para destacar elementos e criar um design moderno e atrativo.</w:t>
      </w:r>
    </w:p>
    <w:p w14:paraId="745DB05F" w14:textId="77777777" w:rsidR="00D510D3" w:rsidRPr="00235F71" w:rsidRDefault="003C5631" w:rsidP="00E624F9">
      <w:pPr>
        <w:pStyle w:val="PargrafodaLista"/>
        <w:numPr>
          <w:ilvl w:val="0"/>
          <w:numId w:val="7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Bootstrap:</w:t>
      </w:r>
    </w:p>
    <w:p w14:paraId="49442A3E" w14:textId="77777777" w:rsidR="00D510D3" w:rsidRPr="00235F71" w:rsidRDefault="003C5631" w:rsidP="00E624F9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Incorporado para acel</w:t>
      </w:r>
      <w:r w:rsidRPr="00235F71">
        <w:rPr>
          <w:rFonts w:ascii="Times New Roman" w:eastAsia="Arial" w:hAnsi="Times New Roman" w:cs="Times New Roman"/>
          <w:sz w:val="28"/>
          <w:szCs w:val="28"/>
        </w:rPr>
        <w:t>erar o desenvolvimento de componentes responsivos, assegurando que o sistema se adapte bem a diferentes tamanhos de tela, embora otimizado para desktops e tablets.</w:t>
      </w:r>
    </w:p>
    <w:p w14:paraId="57155E92" w14:textId="77777777" w:rsidR="00D510D3" w:rsidRPr="00235F71" w:rsidRDefault="003C5631" w:rsidP="00E624F9">
      <w:pPr>
        <w:pStyle w:val="PargrafodaLista"/>
        <w:numPr>
          <w:ilvl w:val="0"/>
          <w:numId w:val="7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Linguagens de Programação:</w:t>
      </w:r>
    </w:p>
    <w:p w14:paraId="69D9DCE8" w14:textId="77777777" w:rsidR="00D510D3" w:rsidRPr="00235F71" w:rsidRDefault="003C5631" w:rsidP="002335F3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PHP (Backend):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65FC9043" w14:textId="77777777" w:rsidR="00D510D3" w:rsidRPr="00235F71" w:rsidRDefault="003C5631" w:rsidP="002335F3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Usado para gerenciar a lógica do servidor e imple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mentar o padrão </w:t>
      </w: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MVC (Model-View-Controller)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com o framework </w:t>
      </w: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CodeIgniter</w:t>
      </w:r>
      <w:r w:rsidRPr="00235F71">
        <w:rPr>
          <w:rFonts w:ascii="Times New Roman" w:eastAsia="Arial" w:hAnsi="Times New Roman" w:cs="Times New Roman"/>
          <w:sz w:val="28"/>
          <w:szCs w:val="28"/>
        </w:rPr>
        <w:t>, garantindo uma separação clara entre apresentação, lógica de negócio e manipulação de dados.</w:t>
      </w:r>
    </w:p>
    <w:p w14:paraId="25374E55" w14:textId="77777777" w:rsidR="00D510D3" w:rsidRPr="00235F71" w:rsidRDefault="003C5631" w:rsidP="002335F3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PHP é empregado no backend para processos como autenticação de usuários, </w:t>
      </w:r>
      <w:r w:rsidRPr="00235F71">
        <w:rPr>
          <w:rFonts w:ascii="Times New Roman" w:eastAsia="Arial" w:hAnsi="Times New Roman" w:cs="Times New Roman"/>
          <w:sz w:val="28"/>
          <w:szCs w:val="28"/>
        </w:rPr>
        <w:t>armazenamento e recuperação de projetos no banco de dados.</w:t>
      </w:r>
    </w:p>
    <w:p w14:paraId="55C4CD3F" w14:textId="77777777" w:rsidR="00D510D3" w:rsidRPr="00235F71" w:rsidRDefault="003C5631" w:rsidP="002335F3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JavaScript (Frontend):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7A02D6D4" w14:textId="77777777" w:rsidR="00D510D3" w:rsidRPr="00235F71" w:rsidRDefault="003C5631" w:rsidP="002335F3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lastRenderedPageBreak/>
        <w:t>Responsável por toda a interatividade do sistema, incluindo a lógica da calculadora de materiais e a renderização de projetos no canvas.</w:t>
      </w:r>
    </w:p>
    <w:p w14:paraId="4E1C4B47" w14:textId="77777777" w:rsidR="001B0E91" w:rsidRDefault="003C5631" w:rsidP="002335F3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A linguagem é utilizada para atualiz</w:t>
      </w:r>
      <w:r w:rsidRPr="00235F71">
        <w:rPr>
          <w:rFonts w:ascii="Times New Roman" w:eastAsia="Arial" w:hAnsi="Times New Roman" w:cs="Times New Roman"/>
          <w:sz w:val="28"/>
          <w:szCs w:val="28"/>
        </w:rPr>
        <w:t>ar dinamicamente o canvas, processar alterações em tempo real e gerenciar os eventos da interface.</w:t>
      </w:r>
    </w:p>
    <w:p w14:paraId="1B1F2C8B" w14:textId="77777777" w:rsidR="001B0E91" w:rsidRDefault="001B0E91" w:rsidP="002335F3">
      <w:pPr>
        <w:pStyle w:val="PargrafodaLista"/>
        <w:spacing w:line="360" w:lineRule="auto"/>
        <w:ind w:left="1145" w:firstLine="0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2E6A061C" w14:textId="2E80B7FD" w:rsidR="00D510D3" w:rsidRPr="001B0E91" w:rsidRDefault="003C5631" w:rsidP="002335F3">
      <w:pPr>
        <w:pStyle w:val="PargrafodaLista"/>
        <w:spacing w:line="360" w:lineRule="auto"/>
        <w:ind w:left="0" w:firstLine="0"/>
        <w:jc w:val="both"/>
        <w:rPr>
          <w:rFonts w:ascii="Times New Roman" w:eastAsia="Arial" w:hAnsi="Times New Roman" w:cs="Times New Roman"/>
          <w:sz w:val="32"/>
          <w:szCs w:val="32"/>
        </w:rPr>
      </w:pPr>
      <w:r w:rsidRPr="001B0E91">
        <w:rPr>
          <w:rFonts w:ascii="Times New Roman" w:eastAsia="Arial" w:hAnsi="Times New Roman" w:cs="Times New Roman"/>
          <w:b/>
          <w:bCs/>
          <w:sz w:val="32"/>
          <w:szCs w:val="32"/>
        </w:rPr>
        <w:t>Banco de Dados MySQL:</w:t>
      </w:r>
    </w:p>
    <w:p w14:paraId="347921CF" w14:textId="77777777" w:rsidR="00D510D3" w:rsidRPr="00235F71" w:rsidRDefault="003C5631" w:rsidP="002335F3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Usado para armazenar informações como: </w:t>
      </w:r>
    </w:p>
    <w:p w14:paraId="2612E089" w14:textId="77777777" w:rsidR="00D510D3" w:rsidRPr="00235F71" w:rsidRDefault="003C5631" w:rsidP="002335F3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Cadastro de usuários (nome, e-mail e senha com hash).</w:t>
      </w:r>
    </w:p>
    <w:p w14:paraId="3D3CB58C" w14:textId="77777777" w:rsidR="00D510D3" w:rsidRPr="00235F71" w:rsidRDefault="003C5631" w:rsidP="002335F3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Arquivos JSON contendo as coordenadas e m</w:t>
      </w:r>
      <w:r w:rsidRPr="00235F71">
        <w:rPr>
          <w:rFonts w:ascii="Times New Roman" w:eastAsia="Arial" w:hAnsi="Times New Roman" w:cs="Times New Roman"/>
          <w:sz w:val="28"/>
          <w:szCs w:val="28"/>
        </w:rPr>
        <w:t>etadados dos projetos desenhados.</w:t>
      </w:r>
    </w:p>
    <w:p w14:paraId="5D0D842A" w14:textId="10D6C590" w:rsidR="00D510D3" w:rsidRDefault="003C5631" w:rsidP="002335F3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O banco </w:t>
      </w:r>
      <w:r w:rsidR="00391CC5">
        <w:rPr>
          <w:rFonts w:ascii="Times New Roman" w:eastAsia="Arial" w:hAnsi="Times New Roman" w:cs="Times New Roman"/>
          <w:sz w:val="28"/>
          <w:szCs w:val="28"/>
        </w:rPr>
        <w:t>será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projetado para suportar escalabilidade e consultas rápidas, assegurando um desempenho confiável mesmo com o aumento no número de usuários e projetos.</w:t>
      </w:r>
    </w:p>
    <w:p w14:paraId="1A65F0EB" w14:textId="77777777" w:rsidR="00391CC5" w:rsidRPr="00235F71" w:rsidRDefault="00391CC5" w:rsidP="002335F3">
      <w:pPr>
        <w:pStyle w:val="PargrafodaLista"/>
        <w:spacing w:line="360" w:lineRule="auto"/>
        <w:ind w:left="720" w:firstLine="0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6A9423F6" w14:textId="77777777" w:rsidR="00D510D3" w:rsidRPr="00391CC5" w:rsidRDefault="003C5631" w:rsidP="002335F3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91CC5">
        <w:rPr>
          <w:rFonts w:ascii="Times New Roman" w:eastAsia="Arial" w:hAnsi="Times New Roman" w:cs="Times New Roman"/>
          <w:b/>
          <w:bCs/>
          <w:sz w:val="28"/>
          <w:szCs w:val="28"/>
        </w:rPr>
        <w:t>Framework CodeIgniter:</w:t>
      </w:r>
    </w:p>
    <w:p w14:paraId="50347300" w14:textId="77777777" w:rsidR="00D510D3" w:rsidRPr="00235F71" w:rsidRDefault="003C5631" w:rsidP="002335F3">
      <w:pPr>
        <w:pStyle w:val="PargrafodaLista"/>
        <w:numPr>
          <w:ilvl w:val="1"/>
          <w:numId w:val="11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Fornece uma base sólida para o desenvol</w:t>
      </w:r>
      <w:r w:rsidRPr="00235F71">
        <w:rPr>
          <w:rFonts w:ascii="Times New Roman" w:eastAsia="Arial" w:hAnsi="Times New Roman" w:cs="Times New Roman"/>
          <w:sz w:val="28"/>
          <w:szCs w:val="28"/>
        </w:rPr>
        <w:t>vimento do backend, com funcionalidades nativas que facilitam a implementação do padrão MVC.</w:t>
      </w:r>
    </w:p>
    <w:p w14:paraId="072CB0A7" w14:textId="77777777" w:rsidR="00D510D3" w:rsidRPr="00235F71" w:rsidRDefault="003C5631" w:rsidP="002335F3">
      <w:pPr>
        <w:pStyle w:val="PargrafodaLista"/>
        <w:numPr>
          <w:ilvl w:val="1"/>
          <w:numId w:val="11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Garantia de segurança e performance nas operações relacionadas ao gerenciamento de usuários e projetos.</w:t>
      </w:r>
    </w:p>
    <w:p w14:paraId="1BC45811" w14:textId="53182CCC" w:rsidR="001B0E91" w:rsidRDefault="003C5631" w:rsidP="002335F3">
      <w:pPr>
        <w:spacing w:before="240" w:after="240"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Com essas tecnologias, o sistema oferece uma estrutura mode</w:t>
      </w:r>
      <w:r w:rsidRPr="00235F71">
        <w:rPr>
          <w:rFonts w:ascii="Times New Roman" w:eastAsia="Arial" w:hAnsi="Times New Roman" w:cs="Times New Roman"/>
          <w:sz w:val="28"/>
          <w:szCs w:val="28"/>
        </w:rPr>
        <w:t>rna, eficiente e preparada para atender às necessidades dos usuários de forma robusta e intuitiva.</w:t>
      </w:r>
    </w:p>
    <w:p w14:paraId="510F4D60" w14:textId="574C9B91" w:rsidR="00D510D3" w:rsidRPr="00235F71" w:rsidRDefault="001B0E91" w:rsidP="002335F3">
      <w:pPr>
        <w:suppressAutoHyphens w:val="0"/>
        <w:spacing w:line="360" w:lineRule="auto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br w:type="page"/>
      </w:r>
    </w:p>
    <w:p w14:paraId="34CF7296" w14:textId="50F54464" w:rsidR="00D510D3" w:rsidRPr="001B0E91" w:rsidRDefault="003C5631" w:rsidP="002335F3">
      <w:pPr>
        <w:pStyle w:val="Ttulo2"/>
        <w:numPr>
          <w:ilvl w:val="0"/>
          <w:numId w:val="19"/>
        </w:numPr>
        <w:spacing w:before="240" w:after="240" w:line="360" w:lineRule="auto"/>
        <w:ind w:left="714" w:hanging="357"/>
        <w:rPr>
          <w:rFonts w:ascii="Times New Roman" w:hAnsi="Times New Roman" w:cs="Times New Roman"/>
          <w:sz w:val="32"/>
          <w:szCs w:val="32"/>
        </w:rPr>
      </w:pPr>
      <w:r w:rsidRPr="001B0E91">
        <w:rPr>
          <w:rFonts w:ascii="Times New Roman" w:hAnsi="Times New Roman" w:cs="Times New Roman"/>
          <w:sz w:val="32"/>
          <w:szCs w:val="32"/>
        </w:rPr>
        <w:lastRenderedPageBreak/>
        <w:t>Desafios e Soluções</w:t>
      </w:r>
    </w:p>
    <w:p w14:paraId="156BA217" w14:textId="77777777" w:rsidR="00D510D3" w:rsidRPr="00235F71" w:rsidRDefault="003C5631" w:rsidP="00E624F9">
      <w:pPr>
        <w:spacing w:before="240" w:after="24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O desenvolvimento do sistema apresentou uma série de desafios técnicos, principalmente devido à necessidade de </w:t>
      </w:r>
      <w:r w:rsidRPr="00235F71">
        <w:rPr>
          <w:rFonts w:ascii="Times New Roman" w:eastAsia="Arial" w:hAnsi="Times New Roman" w:cs="Times New Roman"/>
          <w:sz w:val="28"/>
          <w:szCs w:val="28"/>
        </w:rPr>
        <w:t>implementar funcionalidades complexas e específicas do zero. Essas funcionalidades exigiram soluções criativas e uma abordagem incremental para garantir um sistema eficiente, funcional e alinhado às necessidades dos usuários.</w:t>
      </w:r>
    </w:p>
    <w:p w14:paraId="5D35FC4F" w14:textId="77777777" w:rsidR="00D510D3" w:rsidRPr="001B0E91" w:rsidRDefault="003C5631" w:rsidP="00E624F9">
      <w:pPr>
        <w:pStyle w:val="Ttulo2"/>
        <w:spacing w:line="360" w:lineRule="auto"/>
        <w:ind w:left="357"/>
        <w:rPr>
          <w:rFonts w:ascii="Times New Roman" w:hAnsi="Times New Roman" w:cs="Times New Roman"/>
          <w:sz w:val="32"/>
          <w:szCs w:val="32"/>
        </w:rPr>
      </w:pPr>
      <w:r w:rsidRPr="001B0E91">
        <w:rPr>
          <w:rFonts w:ascii="Times New Roman" w:hAnsi="Times New Roman" w:cs="Times New Roman"/>
          <w:sz w:val="32"/>
          <w:szCs w:val="32"/>
        </w:rPr>
        <w:t>Principais Desafios</w:t>
      </w:r>
    </w:p>
    <w:p w14:paraId="7B1D4620" w14:textId="77777777" w:rsidR="00D510D3" w:rsidRPr="00235F71" w:rsidRDefault="003C5631" w:rsidP="002335F3">
      <w:pPr>
        <w:pStyle w:val="PargrafodaLista"/>
        <w:numPr>
          <w:ilvl w:val="0"/>
          <w:numId w:val="12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Falta de B</w:t>
      </w: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ibliotecas ou Frameworks Específicos:</w:t>
      </w:r>
    </w:p>
    <w:p w14:paraId="2D183B41" w14:textId="77777777" w:rsidR="00D510D3" w:rsidRPr="00235F71" w:rsidRDefault="003C5631" w:rsidP="002335F3">
      <w:pPr>
        <w:pStyle w:val="PargrafodaLista"/>
        <w:numPr>
          <w:ilvl w:val="1"/>
          <w:numId w:val="12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Não havia ferramentas prontas que pudessem ser facilmente adaptadas às funcionalidades específicas do sistema, como desenho interativo no canvas e cálculos de materiais.</w:t>
      </w:r>
    </w:p>
    <w:p w14:paraId="15A5E962" w14:textId="77777777" w:rsidR="00D510D3" w:rsidRPr="00235F71" w:rsidRDefault="003C5631" w:rsidP="002335F3">
      <w:pPr>
        <w:pStyle w:val="PargrafodaLista"/>
        <w:numPr>
          <w:ilvl w:val="0"/>
          <w:numId w:val="12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Precisão nas Dimensões e Cálculos:</w:t>
      </w:r>
    </w:p>
    <w:p w14:paraId="18F713FE" w14:textId="77777777" w:rsidR="00D510D3" w:rsidRPr="00235F71" w:rsidRDefault="003C5631" w:rsidP="002335F3">
      <w:pPr>
        <w:pStyle w:val="PargrafodaLista"/>
        <w:numPr>
          <w:ilvl w:val="1"/>
          <w:numId w:val="12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Garantir que </w:t>
      </w:r>
      <w:r w:rsidRPr="00235F71">
        <w:rPr>
          <w:rFonts w:ascii="Times New Roman" w:eastAsia="Arial" w:hAnsi="Times New Roman" w:cs="Times New Roman"/>
          <w:sz w:val="28"/>
          <w:szCs w:val="28"/>
        </w:rPr>
        <w:t>as medições no canvas correspondessem a valores reais (em metros) foi um desafio essencial para fornecer estimativas precisas.</w:t>
      </w:r>
    </w:p>
    <w:p w14:paraId="59C6C460" w14:textId="77777777" w:rsidR="00D510D3" w:rsidRPr="00235F71" w:rsidRDefault="003C5631" w:rsidP="002335F3">
      <w:pPr>
        <w:pStyle w:val="PargrafodaLista"/>
        <w:numPr>
          <w:ilvl w:val="0"/>
          <w:numId w:val="12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Gestão de Funcionalidades Dependentes:</w:t>
      </w:r>
    </w:p>
    <w:p w14:paraId="39686D31" w14:textId="3921D24D" w:rsidR="00D510D3" w:rsidRPr="00235F71" w:rsidRDefault="003C5631" w:rsidP="002335F3">
      <w:pPr>
        <w:pStyle w:val="PargrafodaLista"/>
        <w:numPr>
          <w:ilvl w:val="1"/>
          <w:numId w:val="12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>A interdependência entre funcionalidades, como o desenho no canvas, a validação de dimensõ</w:t>
      </w:r>
      <w:r w:rsidRPr="00235F71">
        <w:rPr>
          <w:rFonts w:ascii="Times New Roman" w:eastAsia="Arial" w:hAnsi="Times New Roman" w:cs="Times New Roman"/>
          <w:sz w:val="28"/>
          <w:szCs w:val="28"/>
        </w:rPr>
        <w:t>es e os cálculos automáticos de materiais, exigiu um planejamento cuidadoso para garantir que cada etapa fosse construída sobre uma base sólida.</w:t>
      </w:r>
    </w:p>
    <w:p w14:paraId="7631D43A" w14:textId="13E74F83" w:rsidR="00D510D3" w:rsidRPr="00235F71" w:rsidRDefault="00D510D3" w:rsidP="00E624F9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0A7B6B2" w14:textId="7A6B6258" w:rsidR="00D510D3" w:rsidRPr="001B0E91" w:rsidRDefault="00E624F9" w:rsidP="00E624F9">
      <w:pPr>
        <w:pStyle w:val="Ttulo2"/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3C5631" w:rsidRPr="001B0E91">
        <w:rPr>
          <w:rFonts w:ascii="Times New Roman" w:hAnsi="Times New Roman" w:cs="Times New Roman"/>
          <w:sz w:val="32"/>
          <w:szCs w:val="32"/>
        </w:rPr>
        <w:t>Soluções Adotadas</w:t>
      </w:r>
    </w:p>
    <w:p w14:paraId="6D18ADCB" w14:textId="77777777" w:rsidR="00D510D3" w:rsidRPr="00235F71" w:rsidRDefault="003C5631" w:rsidP="00E624F9">
      <w:pPr>
        <w:pStyle w:val="PargrafodaLista"/>
        <w:numPr>
          <w:ilvl w:val="0"/>
          <w:numId w:val="13"/>
        </w:numPr>
        <w:spacing w:before="240" w:after="240" w:line="360" w:lineRule="auto"/>
        <w:ind w:left="720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Abordagem Modular e Incremental:</w:t>
      </w:r>
    </w:p>
    <w:p w14:paraId="66D02A92" w14:textId="77777777" w:rsidR="00D510D3" w:rsidRPr="00235F71" w:rsidRDefault="003C5631" w:rsidP="00746752">
      <w:pPr>
        <w:pStyle w:val="PargrafodaLista"/>
        <w:numPr>
          <w:ilvl w:val="1"/>
          <w:numId w:val="13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A lógica do sistema foi desmembrada em pequenos módulos, </w:t>
      </w:r>
      <w:r w:rsidRPr="00235F71">
        <w:rPr>
          <w:rFonts w:ascii="Times New Roman" w:eastAsia="Arial" w:hAnsi="Times New Roman" w:cs="Times New Roman"/>
          <w:sz w:val="28"/>
          <w:szCs w:val="28"/>
        </w:rPr>
        <w:lastRenderedPageBreak/>
        <w:t>de</w:t>
      </w:r>
      <w:r w:rsidRPr="00235F71">
        <w:rPr>
          <w:rFonts w:ascii="Times New Roman" w:eastAsia="Arial" w:hAnsi="Times New Roman" w:cs="Times New Roman"/>
          <w:sz w:val="28"/>
          <w:szCs w:val="28"/>
        </w:rPr>
        <w:t>senvolvendo cada funcionalidade individualmente e integrando-as gradualmente.</w:t>
      </w:r>
    </w:p>
    <w:p w14:paraId="5AFE1D8C" w14:textId="77777777" w:rsidR="00D510D3" w:rsidRPr="00235F71" w:rsidRDefault="003C5631" w:rsidP="00746752">
      <w:pPr>
        <w:pStyle w:val="PargrafodaLista"/>
        <w:numPr>
          <w:ilvl w:val="0"/>
          <w:numId w:val="25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Desenvolvimento do Canvas:</w:t>
      </w:r>
    </w:p>
    <w:p w14:paraId="61C05D06" w14:textId="7C6C9F2F" w:rsidR="001B0E91" w:rsidRDefault="003C5631" w:rsidP="00746752">
      <w:pPr>
        <w:pStyle w:val="PargrafodaLista"/>
        <w:numPr>
          <w:ilvl w:val="1"/>
          <w:numId w:val="13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O primeiro módulo desenvolvido foi o </w:t>
      </w: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canvas</w:t>
      </w:r>
      <w:r w:rsidRPr="00235F71">
        <w:rPr>
          <w:rFonts w:ascii="Times New Roman" w:eastAsia="Arial" w:hAnsi="Times New Roman" w:cs="Times New Roman"/>
          <w:sz w:val="28"/>
          <w:szCs w:val="28"/>
        </w:rPr>
        <w:t>, permitindo que os usuários traçassem linhas e formas. Isso estabeleceu a base para todas as funcionalidade</w:t>
      </w:r>
      <w:r w:rsidRPr="00235F71">
        <w:rPr>
          <w:rFonts w:ascii="Times New Roman" w:eastAsia="Arial" w:hAnsi="Times New Roman" w:cs="Times New Roman"/>
          <w:sz w:val="28"/>
          <w:szCs w:val="28"/>
        </w:rPr>
        <w:t>s interativas do sistema.</w:t>
      </w:r>
    </w:p>
    <w:p w14:paraId="2BBD8EDD" w14:textId="77777777" w:rsidR="00D510D3" w:rsidRPr="00235F71" w:rsidRDefault="003C5631" w:rsidP="00746752">
      <w:pPr>
        <w:pStyle w:val="PargrafodaLista"/>
        <w:numPr>
          <w:ilvl w:val="3"/>
          <w:numId w:val="13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Desenho e Redesenho:</w:t>
      </w:r>
    </w:p>
    <w:p w14:paraId="221E8C67" w14:textId="77777777" w:rsidR="00D510D3" w:rsidRPr="00235F71" w:rsidRDefault="003C5631" w:rsidP="002335F3">
      <w:pPr>
        <w:pStyle w:val="PargrafodaLista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A funcionalidade inicial de </w:t>
      </w: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desenhar linhas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foi expandida com a implementação de uma ferramenta de </w:t>
      </w: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redesenho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, que permitiu ao usuário visualizar e ajustar os últimos traços. Essa abordagem tornou a </w:t>
      </w:r>
      <w:r w:rsidRPr="00235F71">
        <w:rPr>
          <w:rFonts w:ascii="Times New Roman" w:eastAsia="Arial" w:hAnsi="Times New Roman" w:cs="Times New Roman"/>
          <w:sz w:val="28"/>
          <w:szCs w:val="28"/>
        </w:rPr>
        <w:t>experiência de desenho mais fluida e intuitiva.</w:t>
      </w:r>
    </w:p>
    <w:p w14:paraId="08FD1646" w14:textId="77777777" w:rsidR="00D510D3" w:rsidRPr="00235F71" w:rsidRDefault="00D510D3" w:rsidP="002335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4C4083" w14:textId="77777777" w:rsidR="00D510D3" w:rsidRPr="00235F71" w:rsidRDefault="003C5631" w:rsidP="00746752">
      <w:pPr>
        <w:pStyle w:val="PargrafodaLista"/>
        <w:numPr>
          <w:ilvl w:val="0"/>
          <w:numId w:val="25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Estabelecimento de Unidade de Medida:</w:t>
      </w:r>
    </w:p>
    <w:p w14:paraId="3853CD90" w14:textId="77777777" w:rsidR="00D510D3" w:rsidRPr="00235F71" w:rsidRDefault="003C5631" w:rsidP="002335F3">
      <w:pPr>
        <w:pStyle w:val="PargrafodaLista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Para traduzir os desenhos do canvas para dimensões reais, foi definida uma unidade de medida onde </w:t>
      </w: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40 pixels equivalem a 1 metro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. Isso simplificou a conversão e garantiu </w:t>
      </w:r>
      <w:r w:rsidRPr="00235F71">
        <w:rPr>
          <w:rFonts w:ascii="Times New Roman" w:eastAsia="Arial" w:hAnsi="Times New Roman" w:cs="Times New Roman"/>
          <w:sz w:val="28"/>
          <w:szCs w:val="28"/>
        </w:rPr>
        <w:t>precisão nos cálculos das áreas e distâncias.</w:t>
      </w:r>
    </w:p>
    <w:p w14:paraId="0201DD6A" w14:textId="77777777" w:rsidR="00D510D3" w:rsidRPr="00235F71" w:rsidRDefault="003C5631" w:rsidP="00746752">
      <w:pPr>
        <w:pStyle w:val="PargrafodaLista"/>
        <w:numPr>
          <w:ilvl w:val="0"/>
          <w:numId w:val="25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Cálculo de Linhas Diagonais:</w:t>
      </w:r>
    </w:p>
    <w:p w14:paraId="1C97E5A8" w14:textId="77777777" w:rsidR="00D510D3" w:rsidRPr="00235F71" w:rsidRDefault="003C5631" w:rsidP="002335F3">
      <w:pPr>
        <w:pStyle w:val="PargrafodaLista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O </w:t>
      </w: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teorema de Pitágoras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foi integrado ao sistema para calcular as dimensões de linhas diagonais em metros lineares. Essa funcionalidade foi essencial para garantir a precisão nos </w:t>
      </w:r>
      <w:r w:rsidRPr="00235F71">
        <w:rPr>
          <w:rFonts w:ascii="Times New Roman" w:eastAsia="Arial" w:hAnsi="Times New Roman" w:cs="Times New Roman"/>
          <w:sz w:val="28"/>
          <w:szCs w:val="28"/>
        </w:rPr>
        <w:t>projetos mais complexos.</w:t>
      </w:r>
    </w:p>
    <w:p w14:paraId="0A520FB7" w14:textId="77777777" w:rsidR="00D510D3" w:rsidRPr="00235F71" w:rsidRDefault="003C5631" w:rsidP="00746752">
      <w:pPr>
        <w:pStyle w:val="PargrafodaLista"/>
        <w:numPr>
          <w:ilvl w:val="0"/>
          <w:numId w:val="25"/>
        </w:numPr>
        <w:spacing w:before="240" w:after="240" w:line="360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Cálculo Automático de Materiais:</w:t>
      </w:r>
    </w:p>
    <w:p w14:paraId="09319402" w14:textId="77777777" w:rsidR="00D510D3" w:rsidRPr="00235F71" w:rsidRDefault="003C5631" w:rsidP="002335F3">
      <w:pPr>
        <w:pStyle w:val="PargrafodaLista"/>
        <w:numPr>
          <w:ilvl w:val="1"/>
          <w:numId w:val="13"/>
        </w:numPr>
        <w:spacing w:line="36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sz w:val="28"/>
          <w:szCs w:val="28"/>
        </w:rPr>
        <w:t xml:space="preserve">Baseado nas dimensões definidas no canvas, foi implementado um </w:t>
      </w:r>
      <w:r w:rsidRPr="00235F71">
        <w:rPr>
          <w:rFonts w:ascii="Times New Roman" w:eastAsia="Arial" w:hAnsi="Times New Roman" w:cs="Times New Roman"/>
          <w:sz w:val="28"/>
          <w:szCs w:val="28"/>
        </w:rPr>
        <w:lastRenderedPageBreak/>
        <w:t>sistema para calcular a quantidade de materiais necessários.</w:t>
      </w:r>
    </w:p>
    <w:p w14:paraId="4E07D0DD" w14:textId="77777777" w:rsidR="00D510D3" w:rsidRPr="00235F71" w:rsidRDefault="003C5631" w:rsidP="002335F3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eastAsia="Arial" w:hAnsi="Times New Roman" w:cs="Times New Roman"/>
          <w:b/>
          <w:bCs/>
          <w:sz w:val="28"/>
          <w:szCs w:val="28"/>
        </w:rPr>
        <w:t>Subtração de áreas de portas e janelas:</w:t>
      </w:r>
      <w:r w:rsidRPr="00235F71">
        <w:rPr>
          <w:rFonts w:ascii="Times New Roman" w:eastAsia="Arial" w:hAnsi="Times New Roman" w:cs="Times New Roman"/>
          <w:sz w:val="28"/>
          <w:szCs w:val="28"/>
        </w:rPr>
        <w:t xml:space="preserve"> Essa funcionalidade ajusta a área </w:t>
      </w:r>
      <w:r w:rsidRPr="00235F71">
        <w:rPr>
          <w:rFonts w:ascii="Times New Roman" w:eastAsia="Arial" w:hAnsi="Times New Roman" w:cs="Times New Roman"/>
          <w:sz w:val="28"/>
          <w:szCs w:val="28"/>
        </w:rPr>
        <w:t>total das paredes automaticamente, garantindo estimativas precisas para blocos, cimento e outros insumos.</w:t>
      </w:r>
    </w:p>
    <w:p w14:paraId="1CE49AB5" w14:textId="77777777" w:rsidR="00D510D3" w:rsidRPr="00235F71" w:rsidRDefault="00D510D3" w:rsidP="002335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0FE53A" w14:textId="77777777" w:rsidR="00D510D3" w:rsidRPr="00235F71" w:rsidRDefault="00D510D3" w:rsidP="002335F3">
      <w:pPr>
        <w:pageBreakBefore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D9A2E2" w14:textId="0BC17B50" w:rsidR="00D510D3" w:rsidRPr="00235F71" w:rsidRDefault="003C5631" w:rsidP="00E624F9">
      <w:pPr>
        <w:pStyle w:val="Corpodetexto"/>
        <w:numPr>
          <w:ilvl w:val="0"/>
          <w:numId w:val="32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b/>
          <w:bCs/>
          <w:sz w:val="28"/>
          <w:szCs w:val="28"/>
        </w:rPr>
        <w:t xml:space="preserve">CONSIDERAÇÕES FINAIS </w:t>
      </w:r>
      <w:r w:rsidRPr="00235F71">
        <w:rPr>
          <w:rFonts w:ascii="Times New Roman" w:hAnsi="Times New Roman" w:cs="Times New Roman"/>
          <w:b/>
          <w:bCs/>
          <w:color w:val="FF0000"/>
          <w:sz w:val="28"/>
          <w:szCs w:val="28"/>
        </w:rPr>
        <w:t>(FONTE 14)</w:t>
      </w:r>
    </w:p>
    <w:p w14:paraId="554A9683" w14:textId="77777777" w:rsidR="00D510D3" w:rsidRPr="00235F71" w:rsidRDefault="00D510D3" w:rsidP="002335F3">
      <w:pPr>
        <w:pStyle w:val="Corpodetexto"/>
        <w:spacing w:line="36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97CF456" w14:textId="77777777" w:rsidR="00D510D3" w:rsidRPr="00235F71" w:rsidRDefault="003C5631" w:rsidP="002335F3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O desenvolvimento deste sistema para o planejamento e armazenamento de plantas residenciais foi uma </w:t>
      </w:r>
      <w:r w:rsidRPr="00235F71">
        <w:rPr>
          <w:rFonts w:ascii="Times New Roman" w:hAnsi="Times New Roman" w:cs="Times New Roman"/>
          <w:sz w:val="28"/>
          <w:szCs w:val="28"/>
        </w:rPr>
        <w:t>jornada desafiadora, mas altamente enriquecedora. Ao longo do processo, aprendemos a importância de uma abordagem modular no desenvolvimento de funcionalidades, o que permitiu criar soluções personalizadas para atender às necessidades específicas do projet</w:t>
      </w:r>
      <w:r w:rsidRPr="00235F71">
        <w:rPr>
          <w:rFonts w:ascii="Times New Roman" w:hAnsi="Times New Roman" w:cs="Times New Roman"/>
          <w:sz w:val="28"/>
          <w:szCs w:val="28"/>
        </w:rPr>
        <w:t>o. A ausência de bibliotecas prontas nos obrigou a construir muitas das funções do zero, o que, embora desafiador, foi uma oportunidade valiosa de aprofundar nossos conhecimentos e habilidades técnicas.</w:t>
      </w:r>
    </w:p>
    <w:p w14:paraId="39B64B6D" w14:textId="77777777" w:rsidR="00D510D3" w:rsidRPr="00235F71" w:rsidRDefault="003C5631" w:rsidP="002335F3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A escolha de JavaScript como linguagem principal perm</w:t>
      </w:r>
      <w:r w:rsidRPr="00235F71">
        <w:rPr>
          <w:rFonts w:ascii="Times New Roman" w:hAnsi="Times New Roman" w:cs="Times New Roman"/>
          <w:sz w:val="28"/>
          <w:szCs w:val="28"/>
        </w:rPr>
        <w:t>itiu a criação de um sistema interativo, dinâmico e capaz de oferecer uma experiência fluida para o usuário, com destaque para a customização em tempo real no desenho das plantas e o cálculo automático de materiais. A combinação com HTML5, CSS3 e Bootstrap</w:t>
      </w:r>
      <w:r w:rsidRPr="00235F71">
        <w:rPr>
          <w:rFonts w:ascii="Times New Roman" w:hAnsi="Times New Roman" w:cs="Times New Roman"/>
          <w:sz w:val="28"/>
          <w:szCs w:val="28"/>
        </w:rPr>
        <w:t xml:space="preserve"> proporcionou uma interface simples e intuitiva, alinhada à proposta de facilitar o uso por parte de usuários sem experiência prévia em ferramentas de design.</w:t>
      </w:r>
    </w:p>
    <w:p w14:paraId="217879AE" w14:textId="77777777" w:rsidR="00D510D3" w:rsidRPr="00235F71" w:rsidRDefault="003C5631" w:rsidP="002335F3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Apesar da limitação de responsividade, que impede a adaptação plena do sistema para dispositivos </w:t>
      </w:r>
      <w:r w:rsidRPr="00235F71">
        <w:rPr>
          <w:rFonts w:ascii="Times New Roman" w:hAnsi="Times New Roman" w:cs="Times New Roman"/>
          <w:sz w:val="28"/>
          <w:szCs w:val="28"/>
        </w:rPr>
        <w:t>móveis, a aplicação foi otimizada para funcionar de forma eficiente em desktops e tablets, onde a precisão na criação dos desenhos é crucial.</w:t>
      </w:r>
    </w:p>
    <w:p w14:paraId="25E0BCF6" w14:textId="77777777" w:rsidR="00D510D3" w:rsidRPr="00235F71" w:rsidRDefault="003C5631" w:rsidP="002335F3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Outro ponto relevante foi o foco na experiência do usuário, com a criação de uma interface que prioriza a intuição</w:t>
      </w:r>
      <w:r w:rsidRPr="00235F71">
        <w:rPr>
          <w:rFonts w:ascii="Times New Roman" w:hAnsi="Times New Roman" w:cs="Times New Roman"/>
          <w:sz w:val="28"/>
          <w:szCs w:val="28"/>
        </w:rPr>
        <w:t xml:space="preserve"> e o feedback visual imediato, garantindo que o usuário tenha controle total sobre o processo, desde a inserção das dimensões das portas e janelas até a atualização dos cálculos de materiais.</w:t>
      </w:r>
    </w:p>
    <w:p w14:paraId="39BDFE69" w14:textId="5F2A55D0" w:rsidR="001B0E91" w:rsidRDefault="003C5631" w:rsidP="002335F3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lastRenderedPageBreak/>
        <w:t>Em termos de desafios, a complexidade de realizar cálculos preci</w:t>
      </w:r>
      <w:r w:rsidRPr="00235F71">
        <w:rPr>
          <w:rFonts w:ascii="Times New Roman" w:hAnsi="Times New Roman" w:cs="Times New Roman"/>
          <w:sz w:val="28"/>
          <w:szCs w:val="28"/>
        </w:rPr>
        <w:t xml:space="preserve">sos de materiais e integrar as diversas funcionalidades do sistema, como o desenho, o cálculo da área e a atualização dinâmica dos materiais, exigiu uma atenção especial à implementação de cada pequena parte do processo. No entanto, a solução encontrada — </w:t>
      </w:r>
      <w:r w:rsidRPr="00235F71">
        <w:rPr>
          <w:rFonts w:ascii="Times New Roman" w:hAnsi="Times New Roman" w:cs="Times New Roman"/>
          <w:sz w:val="28"/>
          <w:szCs w:val="28"/>
        </w:rPr>
        <w:t>desenvolver o sistema de maneira incremental e modular — foi eficaz e garantiu um progresso constante e controlado.</w:t>
      </w:r>
    </w:p>
    <w:p w14:paraId="48D5E234" w14:textId="69236FAD" w:rsidR="00D510D3" w:rsidRPr="002335F3" w:rsidRDefault="003C5631" w:rsidP="002335F3">
      <w:pPr>
        <w:suppressAutoHyphens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35F3">
        <w:rPr>
          <w:rFonts w:ascii="Times New Roman" w:hAnsi="Times New Roman" w:cs="Times New Roman"/>
          <w:b/>
          <w:bCs/>
          <w:sz w:val="32"/>
          <w:szCs w:val="32"/>
        </w:rPr>
        <w:t>Resultados e Benefícios</w:t>
      </w:r>
    </w:p>
    <w:p w14:paraId="4400FD19" w14:textId="3F62CD31" w:rsidR="002335F3" w:rsidRPr="00235F71" w:rsidRDefault="003C5631" w:rsidP="002335F3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O projeto obteve resultados que superaram as expectativas iniciais, proporcionando um sistema robusto e intuitivo pa</w:t>
      </w:r>
      <w:r w:rsidRPr="00235F71">
        <w:rPr>
          <w:rFonts w:ascii="Times New Roman" w:hAnsi="Times New Roman" w:cs="Times New Roman"/>
          <w:sz w:val="28"/>
          <w:szCs w:val="28"/>
        </w:rPr>
        <w:t>ra os usuários. A abordagem incremental permitiu:</w:t>
      </w:r>
    </w:p>
    <w:p w14:paraId="36FFA6A9" w14:textId="77777777" w:rsidR="00D510D3" w:rsidRPr="00235F71" w:rsidRDefault="003C5631" w:rsidP="002335F3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b/>
          <w:bCs/>
          <w:sz w:val="28"/>
          <w:szCs w:val="28"/>
        </w:rPr>
        <w:t>Eficiência na construção do sistema:</w:t>
      </w:r>
      <w:r w:rsidRPr="00235F71">
        <w:rPr>
          <w:rFonts w:ascii="Times New Roman" w:hAnsi="Times New Roman" w:cs="Times New Roman"/>
          <w:sz w:val="28"/>
          <w:szCs w:val="28"/>
        </w:rPr>
        <w:t xml:space="preserve"> Cada funcionalidade foi cuidadosamente testada e refinada antes da integração, minimizando falhas.</w:t>
      </w:r>
    </w:p>
    <w:p w14:paraId="08A9685B" w14:textId="77777777" w:rsidR="00D510D3" w:rsidRPr="00235F71" w:rsidRDefault="003C5631" w:rsidP="002335F3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b/>
          <w:bCs/>
          <w:sz w:val="28"/>
          <w:szCs w:val="28"/>
        </w:rPr>
        <w:t>Precisão nos cálculos:</w:t>
      </w:r>
      <w:r w:rsidRPr="00235F71">
        <w:rPr>
          <w:rFonts w:ascii="Times New Roman" w:hAnsi="Times New Roman" w:cs="Times New Roman"/>
          <w:sz w:val="28"/>
          <w:szCs w:val="28"/>
        </w:rPr>
        <w:t xml:space="preserve"> Com a aplicação do teorema de Pitágoras e a sub</w:t>
      </w:r>
      <w:r w:rsidRPr="00235F71">
        <w:rPr>
          <w:rFonts w:ascii="Times New Roman" w:hAnsi="Times New Roman" w:cs="Times New Roman"/>
          <w:sz w:val="28"/>
          <w:szCs w:val="28"/>
        </w:rPr>
        <w:t>tração automática de áreas de aberturas, os usuários podem obter estimativas precisas de materiais.</w:t>
      </w:r>
    </w:p>
    <w:p w14:paraId="66151F0F" w14:textId="77777777" w:rsidR="00D510D3" w:rsidRPr="00235F71" w:rsidRDefault="003C5631" w:rsidP="002335F3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b/>
          <w:bCs/>
          <w:sz w:val="28"/>
          <w:szCs w:val="28"/>
        </w:rPr>
        <w:t>Experiência do usuário otimizada:</w:t>
      </w:r>
      <w:r w:rsidRPr="00235F71">
        <w:rPr>
          <w:rFonts w:ascii="Times New Roman" w:hAnsi="Times New Roman" w:cs="Times New Roman"/>
          <w:sz w:val="28"/>
          <w:szCs w:val="28"/>
        </w:rPr>
        <w:t xml:space="preserve"> A interface interativa e o feedback em tempo real garantiram uma experiência agradável e produtiva.</w:t>
      </w:r>
    </w:p>
    <w:p w14:paraId="53555E89" w14:textId="77777777" w:rsidR="00D510D3" w:rsidRPr="00235F71" w:rsidRDefault="003C5631" w:rsidP="002335F3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b/>
          <w:bCs/>
          <w:sz w:val="28"/>
          <w:szCs w:val="28"/>
        </w:rPr>
        <w:t>Base sólida para expan</w:t>
      </w:r>
      <w:r w:rsidRPr="00235F71">
        <w:rPr>
          <w:rFonts w:ascii="Times New Roman" w:hAnsi="Times New Roman" w:cs="Times New Roman"/>
          <w:b/>
          <w:bCs/>
          <w:sz w:val="28"/>
          <w:szCs w:val="28"/>
        </w:rPr>
        <w:t>são:</w:t>
      </w:r>
      <w:r w:rsidRPr="00235F71">
        <w:rPr>
          <w:rFonts w:ascii="Times New Roman" w:hAnsi="Times New Roman" w:cs="Times New Roman"/>
          <w:sz w:val="28"/>
          <w:szCs w:val="28"/>
        </w:rPr>
        <w:t xml:space="preserve"> O sistema foi projetado de forma escalável, permitindo a inclusão de novas funcionalidades no futuro, como ferramentas avançadas de edição ou suporte a dispositivos móveis.</w:t>
      </w:r>
    </w:p>
    <w:p w14:paraId="62FB41B9" w14:textId="11F43D7C" w:rsidR="002335F3" w:rsidRDefault="003C5631" w:rsidP="002335F3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Em resumo, o projeto foi bem-sucedido em atender aos objetivos propostos, cria</w:t>
      </w:r>
      <w:r w:rsidRPr="00235F71">
        <w:rPr>
          <w:rFonts w:ascii="Times New Roman" w:hAnsi="Times New Roman" w:cs="Times New Roman"/>
          <w:sz w:val="28"/>
          <w:szCs w:val="28"/>
        </w:rPr>
        <w:t>ndo um sistema funcional e intuitivo para o desenvolvimento de plantas residenciais. As lições aprendidas ao longo do processo certamente contribuirão para a evolução de projetos futuros e para o aprimoramento contínuo das nossas habilidades em desenvolvim</w:t>
      </w:r>
      <w:r w:rsidRPr="00235F71">
        <w:rPr>
          <w:rFonts w:ascii="Times New Roman" w:hAnsi="Times New Roman" w:cs="Times New Roman"/>
          <w:sz w:val="28"/>
          <w:szCs w:val="28"/>
        </w:rPr>
        <w:t>ento de software</w:t>
      </w:r>
    </w:p>
    <w:p w14:paraId="15B9BF80" w14:textId="0A8FEA1A" w:rsidR="00E01453" w:rsidRPr="00235F71" w:rsidRDefault="002335F3" w:rsidP="002335F3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442DDA72" w14:textId="235F3A20" w:rsidR="00D510D3" w:rsidRPr="002335F3" w:rsidRDefault="003C5631" w:rsidP="00E624F9">
      <w:pPr>
        <w:pStyle w:val="PargrafodaLista"/>
        <w:numPr>
          <w:ilvl w:val="0"/>
          <w:numId w:val="32"/>
        </w:num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5F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REFERÊNCIAS </w:t>
      </w:r>
      <w:r w:rsidRPr="002335F3">
        <w:rPr>
          <w:rFonts w:ascii="Times New Roman" w:hAnsi="Times New Roman" w:cs="Times New Roman"/>
          <w:b/>
          <w:bCs/>
          <w:color w:val="FF0000"/>
          <w:sz w:val="28"/>
          <w:szCs w:val="28"/>
        </w:rPr>
        <w:t>(FONTE 14)</w:t>
      </w:r>
    </w:p>
    <w:p w14:paraId="2E22162A" w14:textId="77777777" w:rsidR="00D510D3" w:rsidRPr="00235F71" w:rsidRDefault="003C5631" w:rsidP="002335F3">
      <w:pPr>
        <w:pStyle w:val="PargrafodaLista"/>
        <w:numPr>
          <w:ilvl w:val="0"/>
          <w:numId w:val="15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CHING, Francis. </w:t>
      </w:r>
      <w:r w:rsidRPr="00235F71">
        <w:rPr>
          <w:rFonts w:ascii="Times New Roman" w:hAnsi="Times New Roman" w:cs="Times New Roman"/>
          <w:i/>
          <w:iCs/>
          <w:sz w:val="28"/>
          <w:szCs w:val="28"/>
        </w:rPr>
        <w:t>Arquitetura: forma, espaço e ordem</w:t>
      </w:r>
      <w:r w:rsidRPr="00235F71">
        <w:rPr>
          <w:rFonts w:ascii="Times New Roman" w:hAnsi="Times New Roman" w:cs="Times New Roman"/>
          <w:sz w:val="28"/>
          <w:szCs w:val="28"/>
        </w:rPr>
        <w:t>. 1979. 447 f. TCC (Graduação) - Curso de Sistemas Para Internet, Fatec, New York, 2025.</w:t>
      </w:r>
    </w:p>
    <w:p w14:paraId="6CB91F6C" w14:textId="77777777" w:rsidR="00D510D3" w:rsidRPr="00235F71" w:rsidRDefault="003C5631" w:rsidP="002335F3">
      <w:pPr>
        <w:pStyle w:val="PargrafodaLista"/>
        <w:numPr>
          <w:ilvl w:val="0"/>
          <w:numId w:val="15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NORMAN, Donald A.. </w:t>
      </w:r>
      <w:r w:rsidRPr="00235F71">
        <w:rPr>
          <w:rFonts w:ascii="Times New Roman" w:hAnsi="Times New Roman" w:cs="Times New Roman"/>
          <w:i/>
          <w:iCs/>
          <w:sz w:val="28"/>
          <w:szCs w:val="28"/>
        </w:rPr>
        <w:t>O design do dia a dia</w:t>
      </w:r>
      <w:r w:rsidRPr="00235F71">
        <w:rPr>
          <w:rFonts w:ascii="Times New Roman" w:hAnsi="Times New Roman" w:cs="Times New Roman"/>
          <w:sz w:val="28"/>
          <w:szCs w:val="28"/>
        </w:rPr>
        <w:t xml:space="preserve">. </w:t>
      </w:r>
      <w:r w:rsidRPr="00235F71">
        <w:rPr>
          <w:rFonts w:ascii="Times New Roman" w:hAnsi="Times New Roman" w:cs="Times New Roman"/>
          <w:sz w:val="28"/>
          <w:szCs w:val="28"/>
        </w:rPr>
        <w:t>2006. 272 f. TCC (Graduação) - Curso de Sistemas Para Internet, Fatec, São Paulo, 2025.</w:t>
      </w:r>
    </w:p>
    <w:p w14:paraId="14F76E18" w14:textId="77777777" w:rsidR="00D510D3" w:rsidRPr="00235F71" w:rsidRDefault="003C5631" w:rsidP="002335F3">
      <w:pPr>
        <w:pStyle w:val="PargrafodaLista"/>
        <w:numPr>
          <w:ilvl w:val="0"/>
          <w:numId w:val="15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GUEDES, Gilleanes T.A.. </w:t>
      </w:r>
      <w:r w:rsidRPr="00235F71">
        <w:rPr>
          <w:rFonts w:ascii="Times New Roman" w:hAnsi="Times New Roman" w:cs="Times New Roman"/>
          <w:i/>
          <w:iCs/>
          <w:sz w:val="28"/>
          <w:szCs w:val="28"/>
        </w:rPr>
        <w:t>UML2.: uma abordagem prática</w:t>
      </w:r>
      <w:r w:rsidRPr="00235F71">
        <w:rPr>
          <w:rFonts w:ascii="Times New Roman" w:hAnsi="Times New Roman" w:cs="Times New Roman"/>
          <w:sz w:val="28"/>
          <w:szCs w:val="28"/>
        </w:rPr>
        <w:t>. 2011. 488 f. TCC (Graduação) - Curso de Sistemas Para Internet, Fatec, São Paulo, 2025.</w:t>
      </w:r>
    </w:p>
    <w:p w14:paraId="73474BEF" w14:textId="77777777" w:rsidR="00D510D3" w:rsidRPr="00235F71" w:rsidRDefault="003C5631" w:rsidP="002335F3">
      <w:pPr>
        <w:pStyle w:val="PargrafodaLista"/>
        <w:numPr>
          <w:ilvl w:val="0"/>
          <w:numId w:val="15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SILVA, Maurício Samy. </w:t>
      </w:r>
      <w:r w:rsidRPr="00235F71">
        <w:rPr>
          <w:rFonts w:ascii="Times New Roman" w:hAnsi="Times New Roman" w:cs="Times New Roman"/>
          <w:i/>
          <w:iCs/>
          <w:sz w:val="28"/>
          <w:szCs w:val="28"/>
        </w:rPr>
        <w:t>Fund</w:t>
      </w:r>
      <w:r w:rsidRPr="00235F71">
        <w:rPr>
          <w:rFonts w:ascii="Times New Roman" w:hAnsi="Times New Roman" w:cs="Times New Roman"/>
          <w:i/>
          <w:iCs/>
          <w:sz w:val="28"/>
          <w:szCs w:val="28"/>
        </w:rPr>
        <w:t>amentos de HTML5 e CSS3</w:t>
      </w:r>
      <w:r w:rsidRPr="00235F71">
        <w:rPr>
          <w:rFonts w:ascii="Times New Roman" w:hAnsi="Times New Roman" w:cs="Times New Roman"/>
          <w:sz w:val="28"/>
          <w:szCs w:val="28"/>
        </w:rPr>
        <w:t>. 2015. 304 f. TCC (Graduação) - Curso de Sistemas Para Internet, Fatec, São Paulo, 2025.</w:t>
      </w:r>
    </w:p>
    <w:p w14:paraId="1138F907" w14:textId="77777777" w:rsidR="00D510D3" w:rsidRPr="00235F71" w:rsidRDefault="003C5631" w:rsidP="002335F3">
      <w:pPr>
        <w:pStyle w:val="PargrafodaLista"/>
        <w:numPr>
          <w:ilvl w:val="0"/>
          <w:numId w:val="15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CLAISSE, Peter A.. </w:t>
      </w:r>
      <w:r w:rsidRPr="00235F71">
        <w:rPr>
          <w:rFonts w:ascii="Times New Roman" w:hAnsi="Times New Roman" w:cs="Times New Roman"/>
          <w:i/>
          <w:iCs/>
          <w:sz w:val="28"/>
          <w:szCs w:val="28"/>
        </w:rPr>
        <w:t>Materiais de construção civil</w:t>
      </w:r>
      <w:r w:rsidRPr="00235F71">
        <w:rPr>
          <w:rFonts w:ascii="Times New Roman" w:hAnsi="Times New Roman" w:cs="Times New Roman"/>
          <w:sz w:val="28"/>
          <w:szCs w:val="28"/>
        </w:rPr>
        <w:t>. 2015. 528 f. TCC (Graduação) - Curso de Sistemas Para Internet, Fatec, Oxford, 2025.</w:t>
      </w:r>
    </w:p>
    <w:p w14:paraId="51B635EB" w14:textId="77777777" w:rsidR="00D510D3" w:rsidRPr="00235F71" w:rsidRDefault="003C5631" w:rsidP="002335F3">
      <w:pPr>
        <w:pStyle w:val="PargrafodaLista"/>
        <w:numPr>
          <w:ilvl w:val="0"/>
          <w:numId w:val="15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STEFANOV, Stoyan. </w:t>
      </w:r>
      <w:r w:rsidRPr="00235F71">
        <w:rPr>
          <w:rFonts w:ascii="Times New Roman" w:hAnsi="Times New Roman" w:cs="Times New Roman"/>
          <w:i/>
          <w:iCs/>
          <w:sz w:val="28"/>
          <w:szCs w:val="28"/>
        </w:rPr>
        <w:t>Padrões Javascript</w:t>
      </w:r>
      <w:r w:rsidRPr="00235F71">
        <w:rPr>
          <w:rFonts w:ascii="Times New Roman" w:hAnsi="Times New Roman" w:cs="Times New Roman"/>
          <w:sz w:val="28"/>
          <w:szCs w:val="28"/>
        </w:rPr>
        <w:t>. 2010. 240 f. TCC (Graduação) - Curso de Sistemas Para Internet, Fatec, São Paulo, 2025.</w:t>
      </w:r>
    </w:p>
    <w:p w14:paraId="563F50EF" w14:textId="77777777" w:rsidR="00D510D3" w:rsidRPr="00235F71" w:rsidRDefault="003C5631" w:rsidP="002335F3">
      <w:pPr>
        <w:pStyle w:val="PargrafodaLista"/>
        <w:numPr>
          <w:ilvl w:val="0"/>
          <w:numId w:val="15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FLANAGAN, David. </w:t>
      </w:r>
      <w:r w:rsidRPr="00235F71">
        <w:rPr>
          <w:rFonts w:ascii="Times New Roman" w:hAnsi="Times New Roman" w:cs="Times New Roman"/>
          <w:i/>
          <w:iCs/>
          <w:sz w:val="28"/>
          <w:szCs w:val="28"/>
        </w:rPr>
        <w:t>Javascript: o guia definitivo</w:t>
      </w:r>
      <w:r w:rsidRPr="00235F71">
        <w:rPr>
          <w:rFonts w:ascii="Times New Roman" w:hAnsi="Times New Roman" w:cs="Times New Roman"/>
          <w:sz w:val="28"/>
          <w:szCs w:val="28"/>
        </w:rPr>
        <w:t>. 2012. 1080 f. TCC (Graduação) - Curso de Sistemas Para Internet, Fatec, Porto Aleg</w:t>
      </w:r>
      <w:r w:rsidRPr="00235F71">
        <w:rPr>
          <w:rFonts w:ascii="Times New Roman" w:hAnsi="Times New Roman" w:cs="Times New Roman"/>
          <w:sz w:val="28"/>
          <w:szCs w:val="28"/>
        </w:rPr>
        <w:t>re, 2025.</w:t>
      </w:r>
    </w:p>
    <w:p w14:paraId="5610D57D" w14:textId="77777777" w:rsidR="00D510D3" w:rsidRPr="00235F71" w:rsidRDefault="003C5631" w:rsidP="002335F3">
      <w:pPr>
        <w:pStyle w:val="PargrafodaLista"/>
        <w:numPr>
          <w:ilvl w:val="0"/>
          <w:numId w:val="15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DUCKETT, Jon. </w:t>
      </w:r>
      <w:r w:rsidRPr="00235F71">
        <w:rPr>
          <w:rFonts w:ascii="Times New Roman" w:hAnsi="Times New Roman" w:cs="Times New Roman"/>
          <w:i/>
          <w:iCs/>
          <w:sz w:val="28"/>
          <w:szCs w:val="28"/>
        </w:rPr>
        <w:t>PHP &amp; MySql: desenvolvimento web no lado do servidor</w:t>
      </w:r>
      <w:r w:rsidRPr="00235F71">
        <w:rPr>
          <w:rFonts w:ascii="Times New Roman" w:hAnsi="Times New Roman" w:cs="Times New Roman"/>
          <w:sz w:val="28"/>
          <w:szCs w:val="28"/>
        </w:rPr>
        <w:t>. 2024. 672 f. TCC (Graduação) - Curso de Sistemas Para Internet, Fatec, São Paulo, 2025.</w:t>
      </w:r>
    </w:p>
    <w:p w14:paraId="5EDAEF21" w14:textId="77777777" w:rsidR="00D510D3" w:rsidRPr="00235F71" w:rsidRDefault="003C5631" w:rsidP="002335F3">
      <w:pPr>
        <w:pStyle w:val="PargrafodaLista"/>
        <w:numPr>
          <w:ilvl w:val="0"/>
          <w:numId w:val="15"/>
        </w:num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SKLAR, David. </w:t>
      </w:r>
      <w:r w:rsidRPr="00235F71">
        <w:rPr>
          <w:rFonts w:ascii="Times New Roman" w:hAnsi="Times New Roman" w:cs="Times New Roman"/>
          <w:i/>
          <w:iCs/>
          <w:sz w:val="28"/>
          <w:szCs w:val="28"/>
        </w:rPr>
        <w:t xml:space="preserve">Aprendendo PHP: </w:t>
      </w:r>
      <w:r w:rsidRPr="00235F71">
        <w:rPr>
          <w:rFonts w:ascii="Times New Roman" w:eastAsia="Arial" w:hAnsi="Times New Roman" w:cs="Times New Roman"/>
          <w:color w:val="0F1111"/>
          <w:sz w:val="28"/>
          <w:szCs w:val="28"/>
        </w:rPr>
        <w:t>Introdução Amigável à Linguagem Mais Popular da web</w:t>
      </w:r>
      <w:r w:rsidRPr="00235F71">
        <w:rPr>
          <w:rFonts w:ascii="Times New Roman" w:hAnsi="Times New Roman" w:cs="Times New Roman"/>
          <w:sz w:val="28"/>
          <w:szCs w:val="28"/>
        </w:rPr>
        <w:t>. 2016. 4</w:t>
      </w:r>
      <w:r w:rsidRPr="00235F71">
        <w:rPr>
          <w:rFonts w:ascii="Times New Roman" w:hAnsi="Times New Roman" w:cs="Times New Roman"/>
          <w:sz w:val="28"/>
          <w:szCs w:val="28"/>
        </w:rPr>
        <w:t>13 f. TCC (Graduação) - Curso de Sistemas Para Internet, Fatec, São Paulo, 2025.</w:t>
      </w:r>
    </w:p>
    <w:p w14:paraId="1014B336" w14:textId="77777777" w:rsidR="00D510D3" w:rsidRPr="00235F71" w:rsidRDefault="00D510D3" w:rsidP="002335F3">
      <w:pPr>
        <w:pStyle w:val="Corpodetexto"/>
        <w:spacing w:before="4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2BD984" w14:textId="77777777" w:rsidR="00D510D3" w:rsidRPr="00235F71" w:rsidRDefault="00D510D3" w:rsidP="002335F3">
      <w:pPr>
        <w:pStyle w:val="Corpodetexto"/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</w:p>
    <w:p w14:paraId="7E444795" w14:textId="77777777" w:rsidR="00D510D3" w:rsidRPr="00235F71" w:rsidRDefault="00D510D3" w:rsidP="002335F3">
      <w:pPr>
        <w:pStyle w:val="Corpodetexto"/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</w:p>
    <w:p w14:paraId="1C7B2CE5" w14:textId="77777777" w:rsidR="00D510D3" w:rsidRPr="00235F71" w:rsidRDefault="00D510D3" w:rsidP="002335F3">
      <w:pPr>
        <w:pStyle w:val="Corpodetexto"/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</w:p>
    <w:p w14:paraId="39147D6F" w14:textId="5C153BF5" w:rsidR="00D510D3" w:rsidRPr="00235F71" w:rsidRDefault="00D510D3" w:rsidP="002335F3">
      <w:pPr>
        <w:pStyle w:val="Corpodetexto"/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</w:p>
    <w:p w14:paraId="0FA4FE70" w14:textId="47C1CAA1" w:rsidR="00E01453" w:rsidRPr="00235F71" w:rsidRDefault="002335F3" w:rsidP="002335F3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1CEEE7" w14:textId="77777777" w:rsidR="00D510D3" w:rsidRPr="00235F71" w:rsidRDefault="003C5631" w:rsidP="002335F3">
      <w:pPr>
        <w:pStyle w:val="Ttulo2"/>
        <w:numPr>
          <w:ilvl w:val="0"/>
          <w:numId w:val="16"/>
        </w:numPr>
        <w:tabs>
          <w:tab w:val="left" w:pos="1029"/>
        </w:tabs>
        <w:spacing w:before="221" w:after="40" w:line="360" w:lineRule="auto"/>
        <w:ind w:hanging="361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lastRenderedPageBreak/>
        <w:t>ANEXOS (TÍTULO)</w:t>
      </w:r>
    </w:p>
    <w:p w14:paraId="0B05FD1F" w14:textId="77777777" w:rsidR="00000000" w:rsidRPr="00235F71" w:rsidRDefault="003C5631" w:rsidP="002335F3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000000" w:rsidRPr="00235F71">
          <w:pgSz w:w="11910" w:h="16840"/>
          <w:pgMar w:top="1701" w:right="1134" w:bottom="1134" w:left="1701" w:header="720" w:footer="720" w:gutter="0"/>
          <w:cols w:space="720"/>
        </w:sectPr>
      </w:pPr>
    </w:p>
    <w:p w14:paraId="7FCC42A2" w14:textId="77777777" w:rsidR="00D510D3" w:rsidRPr="00235F71" w:rsidRDefault="003C5631" w:rsidP="002335F3">
      <w:pPr>
        <w:pStyle w:val="Corpodetexto"/>
        <w:spacing w:before="4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Anexos são textos ou documentos </w:t>
      </w:r>
      <w:r w:rsidRPr="00235F7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não elaborados pelo autor do trabalho em questão</w:t>
      </w:r>
      <w:r w:rsidRPr="00235F71">
        <w:rPr>
          <w:rFonts w:ascii="Times New Roman" w:hAnsi="Times New Roman" w:cs="Times New Roman"/>
          <w:sz w:val="28"/>
          <w:szCs w:val="28"/>
        </w:rPr>
        <w:t xml:space="preserve">, porém servem para </w:t>
      </w:r>
      <w:r w:rsidRPr="00235F71">
        <w:rPr>
          <w:rFonts w:ascii="Times New Roman" w:hAnsi="Times New Roman" w:cs="Times New Roman"/>
          <w:sz w:val="28"/>
          <w:szCs w:val="28"/>
        </w:rPr>
        <w:t>fundamentação, comprovação e/ou ilustração. Os anexos devem ser identificados através de letras maiúsculas consecutivas e seus títulos.</w:t>
      </w:r>
    </w:p>
    <w:p w14:paraId="5A253FC7" w14:textId="77777777" w:rsidR="00D510D3" w:rsidRPr="00235F71" w:rsidRDefault="003C5631" w:rsidP="002335F3">
      <w:pPr>
        <w:pStyle w:val="Corpodetexto"/>
        <w:spacing w:before="4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(Resumo)</w:t>
      </w:r>
    </w:p>
    <w:p w14:paraId="620CAA1B" w14:textId="77777777" w:rsidR="00D510D3" w:rsidRPr="00235F71" w:rsidRDefault="003C5631" w:rsidP="002335F3">
      <w:pPr>
        <w:pStyle w:val="Ttulo2"/>
        <w:spacing w:before="93" w:line="360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235F71">
        <w:rPr>
          <w:rFonts w:ascii="Times New Roman" w:hAnsi="Times New Roman" w:cs="Times New Roman"/>
          <w:b w:val="0"/>
          <w:bCs w:val="0"/>
          <w:sz w:val="28"/>
          <w:szCs w:val="28"/>
        </w:rPr>
        <w:t>Apresente uma síntese do conteúdo do relatório, destacando os aspectos mais relevantes, dos quais você retirará</w:t>
      </w:r>
      <w:r w:rsidRPr="00235F71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as palavras-chave.</w:t>
      </w:r>
    </w:p>
    <w:p w14:paraId="1AE6AE78" w14:textId="77777777" w:rsidR="00D510D3" w:rsidRPr="00235F71" w:rsidRDefault="003C5631" w:rsidP="002335F3">
      <w:pPr>
        <w:pStyle w:val="Ttulo2"/>
        <w:spacing w:before="93" w:line="360" w:lineRule="auto"/>
        <w:ind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235F71">
        <w:rPr>
          <w:rFonts w:ascii="Times New Roman" w:hAnsi="Times New Roman" w:cs="Times New Roman"/>
          <w:b w:val="0"/>
          <w:bCs w:val="0"/>
          <w:sz w:val="28"/>
          <w:szCs w:val="28"/>
        </w:rPr>
        <w:t>Obs.: o resumo deve ter, no máximo, 10 (dez) linhas</w:t>
      </w:r>
    </w:p>
    <w:p w14:paraId="1EBFF136" w14:textId="77777777" w:rsidR="00D510D3" w:rsidRPr="00235F71" w:rsidRDefault="003C5631" w:rsidP="002335F3">
      <w:pPr>
        <w:pStyle w:val="Ttulo2"/>
        <w:spacing w:before="93" w:line="360" w:lineRule="auto"/>
        <w:ind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235F71">
        <w:rPr>
          <w:rFonts w:ascii="Times New Roman" w:hAnsi="Times New Roman" w:cs="Times New Roman"/>
          <w:b w:val="0"/>
          <w:bCs w:val="0"/>
          <w:sz w:val="28"/>
          <w:szCs w:val="28"/>
        </w:rPr>
        <w:t>(Introdução)</w:t>
      </w:r>
    </w:p>
    <w:p w14:paraId="44956043" w14:textId="77777777" w:rsidR="00D510D3" w:rsidRPr="00235F71" w:rsidRDefault="003C5631" w:rsidP="002335F3">
      <w:pPr>
        <w:pStyle w:val="Corpodetext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Inserir número da página no canto superior direito. Iniciar com o número 3</w:t>
      </w:r>
    </w:p>
    <w:p w14:paraId="319AB44C" w14:textId="77777777" w:rsidR="00D510D3" w:rsidRPr="00235F71" w:rsidRDefault="003C5631" w:rsidP="002335F3">
      <w:pPr>
        <w:pStyle w:val="Corpodetexto"/>
        <w:spacing w:before="4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Faça uma apresentação do assunto, oferecendo ao leitor uma ideia do todo a ser </w:t>
      </w:r>
      <w:r w:rsidRPr="00235F71">
        <w:rPr>
          <w:rFonts w:ascii="Times New Roman" w:hAnsi="Times New Roman" w:cs="Times New Roman"/>
          <w:sz w:val="28"/>
          <w:szCs w:val="28"/>
        </w:rPr>
        <w:t>relatado, sem entrar em maiores detalhes.</w:t>
      </w:r>
    </w:p>
    <w:p w14:paraId="170385CD" w14:textId="77777777" w:rsidR="00D510D3" w:rsidRPr="00235F71" w:rsidRDefault="003C5631" w:rsidP="002335F3">
      <w:pPr>
        <w:pStyle w:val="Corpodetexto"/>
        <w:spacing w:before="4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(Desenvolvimento)</w:t>
      </w:r>
    </w:p>
    <w:p w14:paraId="7D30DA2B" w14:textId="77777777" w:rsidR="00D510D3" w:rsidRPr="00235F71" w:rsidRDefault="003C5631" w:rsidP="002335F3">
      <w:pPr>
        <w:pStyle w:val="Corpodetexto"/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A sua redação deve contemplar os seguintes aspectos:</w:t>
      </w:r>
    </w:p>
    <w:p w14:paraId="562E9583" w14:textId="77777777" w:rsidR="00D510D3" w:rsidRPr="00235F71" w:rsidRDefault="003C5631" w:rsidP="002335F3">
      <w:pPr>
        <w:pStyle w:val="Corpodetexto"/>
        <w:numPr>
          <w:ilvl w:val="0"/>
          <w:numId w:val="15"/>
        </w:numPr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O que introduz;</w:t>
      </w:r>
    </w:p>
    <w:p w14:paraId="542AA006" w14:textId="77777777" w:rsidR="00D510D3" w:rsidRPr="00235F71" w:rsidRDefault="003C5631" w:rsidP="002335F3">
      <w:pPr>
        <w:pStyle w:val="Corpodetexto"/>
        <w:numPr>
          <w:ilvl w:val="0"/>
          <w:numId w:val="15"/>
        </w:numPr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Qual o caminho percorrido no trabalho;</w:t>
      </w:r>
    </w:p>
    <w:p w14:paraId="0249F36E" w14:textId="77777777" w:rsidR="00D510D3" w:rsidRPr="00235F71" w:rsidRDefault="003C5631" w:rsidP="002335F3">
      <w:pPr>
        <w:pStyle w:val="Corpodetexto"/>
        <w:numPr>
          <w:ilvl w:val="0"/>
          <w:numId w:val="15"/>
        </w:numPr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O que espera com o referido Relatório;</w:t>
      </w:r>
    </w:p>
    <w:p w14:paraId="6A0C6FFE" w14:textId="77777777" w:rsidR="00D510D3" w:rsidRPr="00235F71" w:rsidRDefault="003C5631" w:rsidP="002335F3">
      <w:pPr>
        <w:pStyle w:val="Corpodetexto"/>
        <w:numPr>
          <w:ilvl w:val="0"/>
          <w:numId w:val="15"/>
        </w:numPr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As partes que compõem o Relatório.</w:t>
      </w:r>
    </w:p>
    <w:p w14:paraId="7A31437B" w14:textId="77777777" w:rsidR="00D510D3" w:rsidRPr="00235F71" w:rsidRDefault="003C5631" w:rsidP="002335F3">
      <w:pPr>
        <w:pStyle w:val="Corpodetexto"/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 xml:space="preserve">Texto: </w:t>
      </w:r>
      <w:r w:rsidRPr="00235F71">
        <w:rPr>
          <w:rFonts w:ascii="Times New Roman" w:hAnsi="Times New Roman" w:cs="Times New Roman"/>
          <w:sz w:val="28"/>
          <w:szCs w:val="28"/>
        </w:rPr>
        <w:t>fonte 12, Arial, Justificado.</w:t>
      </w:r>
    </w:p>
    <w:p w14:paraId="4EF6BF37" w14:textId="77777777" w:rsidR="00D510D3" w:rsidRPr="00235F71" w:rsidRDefault="003C5631" w:rsidP="002335F3">
      <w:pPr>
        <w:pStyle w:val="Corpodetexto"/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Entrelinhas: 1,5</w:t>
      </w:r>
    </w:p>
    <w:p w14:paraId="6B1292CB" w14:textId="77777777" w:rsidR="00D510D3" w:rsidRPr="00235F71" w:rsidRDefault="003C5631" w:rsidP="002335F3">
      <w:pPr>
        <w:pStyle w:val="Corpodetexto"/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Entre parágrafos: 2 espaços de 1,5</w:t>
      </w:r>
    </w:p>
    <w:p w14:paraId="42967294" w14:textId="77777777" w:rsidR="00D510D3" w:rsidRPr="00235F71" w:rsidRDefault="003C5631" w:rsidP="002335F3">
      <w:pPr>
        <w:pStyle w:val="Corpodetexto"/>
        <w:spacing w:before="4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(Considerações FInais)</w:t>
      </w:r>
    </w:p>
    <w:p w14:paraId="20B662EC" w14:textId="77777777" w:rsidR="00D510D3" w:rsidRPr="00235F71" w:rsidRDefault="003C5631" w:rsidP="002335F3">
      <w:pPr>
        <w:pStyle w:val="Corpodetexto"/>
        <w:spacing w:before="4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F71">
        <w:rPr>
          <w:rFonts w:ascii="Times New Roman" w:hAnsi="Times New Roman" w:cs="Times New Roman"/>
          <w:sz w:val="28"/>
          <w:szCs w:val="28"/>
        </w:rPr>
        <w:t>Tomando por base a etapa anterior de Desenvolvimento, escreva livremente, com clareza e objetividade, as conclusões tiradas da análise da observação do</w:t>
      </w:r>
      <w:r w:rsidRPr="00235F71">
        <w:rPr>
          <w:rFonts w:ascii="Times New Roman" w:hAnsi="Times New Roman" w:cs="Times New Roman"/>
          <w:sz w:val="28"/>
          <w:szCs w:val="28"/>
        </w:rPr>
        <w:t xml:space="preserve"> problema, buscando avaliar de modo crítico, reflexivo e argumentativo os aspectos observados e a proposta de solução para o mesmo.</w:t>
      </w:r>
    </w:p>
    <w:p w14:paraId="0FFDB255" w14:textId="77777777" w:rsidR="00D510D3" w:rsidRPr="00235F71" w:rsidRDefault="00D510D3" w:rsidP="002335F3">
      <w:pPr>
        <w:pStyle w:val="Corpodetexto"/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</w:p>
    <w:p w14:paraId="12AF1C02" w14:textId="77777777" w:rsidR="00D510D3" w:rsidRPr="00235F71" w:rsidRDefault="00D510D3" w:rsidP="002335F3">
      <w:pPr>
        <w:pStyle w:val="Corpodetexto"/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</w:p>
    <w:p w14:paraId="62D223E2" w14:textId="77777777" w:rsidR="00000000" w:rsidRPr="00235F71" w:rsidRDefault="003C5631" w:rsidP="002335F3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000000" w:rsidRPr="00235F71">
          <w:type w:val="continuous"/>
          <w:pgSz w:w="11910" w:h="16840"/>
          <w:pgMar w:top="1701" w:right="1134" w:bottom="1134" w:left="1701" w:header="720" w:footer="720" w:gutter="0"/>
          <w:cols w:space="720"/>
        </w:sectPr>
      </w:pPr>
    </w:p>
    <w:p w14:paraId="32B786EB" w14:textId="77777777" w:rsidR="00D510D3" w:rsidRPr="00235F71" w:rsidRDefault="00D510D3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BFBBD7" w14:textId="77777777" w:rsidR="00D510D3" w:rsidRPr="00235F71" w:rsidRDefault="00D510D3" w:rsidP="002335F3">
      <w:pPr>
        <w:pStyle w:val="Corpodetexto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D510D3" w:rsidRPr="00235F71">
      <w:type w:val="continuous"/>
      <w:pgSz w:w="11910" w:h="16840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2E909" w14:textId="77777777" w:rsidR="003C5631" w:rsidRDefault="003C5631">
      <w:r>
        <w:separator/>
      </w:r>
    </w:p>
  </w:endnote>
  <w:endnote w:type="continuationSeparator" w:id="0">
    <w:p w14:paraId="67E427ED" w14:textId="77777777" w:rsidR="003C5631" w:rsidRDefault="003C5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E72B7" w14:textId="77777777" w:rsidR="003C5631" w:rsidRDefault="003C5631">
      <w:r>
        <w:rPr>
          <w:color w:val="000000"/>
        </w:rPr>
        <w:separator/>
      </w:r>
    </w:p>
  </w:footnote>
  <w:footnote w:type="continuationSeparator" w:id="0">
    <w:p w14:paraId="07431B19" w14:textId="77777777" w:rsidR="003C5631" w:rsidRDefault="003C5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8625C"/>
    <w:multiLevelType w:val="multilevel"/>
    <w:tmpl w:val="EC8677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3524D5"/>
    <w:multiLevelType w:val="hybridMultilevel"/>
    <w:tmpl w:val="8A7A06D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E653F"/>
    <w:multiLevelType w:val="hybridMultilevel"/>
    <w:tmpl w:val="FBB4BA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3" w15:restartNumberingAfterBreak="0">
    <w:nsid w:val="1439722B"/>
    <w:multiLevelType w:val="hybridMultilevel"/>
    <w:tmpl w:val="378A0F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744003"/>
    <w:multiLevelType w:val="multilevel"/>
    <w:tmpl w:val="0CD4806E"/>
    <w:lvl w:ilvl="0">
      <w:start w:val="1"/>
      <w:numFmt w:val="decimal"/>
      <w:lvlText w:val="%1."/>
      <w:lvlJc w:val="left"/>
      <w:pPr>
        <w:ind w:left="1028" w:hanging="360"/>
      </w:pPr>
      <w:rPr>
        <w:rFonts w:ascii="Arial" w:eastAsia="Arial" w:hAnsi="Arial" w:cs="Arial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4" w:hanging="406"/>
      </w:pPr>
      <w:rPr>
        <w:rFonts w:ascii="Arial" w:eastAsia="Arial" w:hAnsi="Arial" w:cs="Arial"/>
        <w:b/>
        <w:bCs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991" w:hanging="406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903" w:hanging="406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815" w:hanging="406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727" w:hanging="406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639" w:hanging="406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550" w:hanging="406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462" w:hanging="406"/>
      </w:pPr>
      <w:rPr>
        <w:lang w:val="pt-PT" w:eastAsia="en-US" w:bidi="ar-SA"/>
      </w:rPr>
    </w:lvl>
  </w:abstractNum>
  <w:abstractNum w:abstractNumId="5" w15:restartNumberingAfterBreak="0">
    <w:nsid w:val="20435550"/>
    <w:multiLevelType w:val="hybridMultilevel"/>
    <w:tmpl w:val="A252995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F4776E"/>
    <w:multiLevelType w:val="multilevel"/>
    <w:tmpl w:val="DB4EEB0E"/>
    <w:lvl w:ilvl="0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>
      <w:start w:val="1"/>
      <w:numFmt w:val="lowerLetter"/>
      <w:lvlText w:val="%2."/>
      <w:lvlJc w:val="left"/>
      <w:pPr>
        <w:ind w:left="2879" w:hanging="360"/>
      </w:pPr>
    </w:lvl>
    <w:lvl w:ilvl="2">
      <w:start w:val="1"/>
      <w:numFmt w:val="lowerRoman"/>
      <w:lvlText w:val="%3."/>
      <w:lvlJc w:val="right"/>
      <w:pPr>
        <w:ind w:left="3599" w:hanging="180"/>
      </w:pPr>
    </w:lvl>
    <w:lvl w:ilvl="3">
      <w:start w:val="1"/>
      <w:numFmt w:val="decimal"/>
      <w:lvlText w:val="%4."/>
      <w:lvlJc w:val="left"/>
      <w:pPr>
        <w:ind w:left="4319" w:hanging="360"/>
      </w:pPr>
    </w:lvl>
    <w:lvl w:ilvl="4">
      <w:start w:val="1"/>
      <w:numFmt w:val="lowerLetter"/>
      <w:lvlText w:val="%5."/>
      <w:lvlJc w:val="left"/>
      <w:pPr>
        <w:ind w:left="5039" w:hanging="360"/>
      </w:pPr>
    </w:lvl>
    <w:lvl w:ilvl="5">
      <w:start w:val="1"/>
      <w:numFmt w:val="lowerRoman"/>
      <w:lvlText w:val="%6."/>
      <w:lvlJc w:val="right"/>
      <w:pPr>
        <w:ind w:left="5759" w:hanging="180"/>
      </w:pPr>
    </w:lvl>
    <w:lvl w:ilvl="6">
      <w:start w:val="1"/>
      <w:numFmt w:val="decimal"/>
      <w:lvlText w:val="%7."/>
      <w:lvlJc w:val="left"/>
      <w:pPr>
        <w:ind w:left="6479" w:hanging="360"/>
      </w:pPr>
    </w:lvl>
    <w:lvl w:ilvl="7">
      <w:start w:val="1"/>
      <w:numFmt w:val="lowerLetter"/>
      <w:lvlText w:val="%8."/>
      <w:lvlJc w:val="left"/>
      <w:pPr>
        <w:ind w:left="7199" w:hanging="360"/>
      </w:pPr>
    </w:lvl>
    <w:lvl w:ilvl="8">
      <w:start w:val="1"/>
      <w:numFmt w:val="lowerRoman"/>
      <w:lvlText w:val="%9."/>
      <w:lvlJc w:val="right"/>
      <w:pPr>
        <w:ind w:left="7919" w:hanging="180"/>
      </w:pPr>
    </w:lvl>
  </w:abstractNum>
  <w:abstractNum w:abstractNumId="7" w15:restartNumberingAfterBreak="0">
    <w:nsid w:val="285B58B8"/>
    <w:multiLevelType w:val="multilevel"/>
    <w:tmpl w:val="ADC4D0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8" w15:restartNumberingAfterBreak="0">
    <w:nsid w:val="2B714626"/>
    <w:multiLevelType w:val="multilevel"/>
    <w:tmpl w:val="B596E2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41AD6"/>
    <w:multiLevelType w:val="multilevel"/>
    <w:tmpl w:val="17E4E5C2"/>
    <w:lvl w:ilvl="0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42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2E250475"/>
    <w:multiLevelType w:val="multilevel"/>
    <w:tmpl w:val="15E8B7F6"/>
    <w:lvl w:ilvl="0">
      <w:start w:val="1"/>
      <w:numFmt w:val="bullet"/>
      <w:lvlText w:val=""/>
      <w:lvlJc w:val="left"/>
      <w:pPr>
        <w:ind w:left="1145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865" w:hanging="360"/>
      </w:pPr>
    </w:lvl>
    <w:lvl w:ilvl="2">
      <w:start w:val="1"/>
      <w:numFmt w:val="lowerRoman"/>
      <w:lvlText w:val="%3."/>
      <w:lvlJc w:val="right"/>
      <w:pPr>
        <w:ind w:left="2585" w:hanging="180"/>
      </w:pPr>
    </w:lvl>
    <w:lvl w:ilvl="3">
      <w:start w:val="1"/>
      <w:numFmt w:val="decimal"/>
      <w:lvlText w:val="%4."/>
      <w:lvlJc w:val="left"/>
      <w:pPr>
        <w:ind w:left="3305" w:hanging="360"/>
      </w:pPr>
    </w:lvl>
    <w:lvl w:ilvl="4">
      <w:start w:val="1"/>
      <w:numFmt w:val="lowerLetter"/>
      <w:lvlText w:val="%5."/>
      <w:lvlJc w:val="left"/>
      <w:pPr>
        <w:ind w:left="4025" w:hanging="360"/>
      </w:pPr>
    </w:lvl>
    <w:lvl w:ilvl="5">
      <w:start w:val="1"/>
      <w:numFmt w:val="lowerRoman"/>
      <w:lvlText w:val="%6."/>
      <w:lvlJc w:val="right"/>
      <w:pPr>
        <w:ind w:left="4745" w:hanging="180"/>
      </w:pPr>
    </w:lvl>
    <w:lvl w:ilvl="6">
      <w:start w:val="1"/>
      <w:numFmt w:val="decimal"/>
      <w:lvlText w:val="%7."/>
      <w:lvlJc w:val="left"/>
      <w:pPr>
        <w:ind w:left="5465" w:hanging="360"/>
      </w:pPr>
    </w:lvl>
    <w:lvl w:ilvl="7">
      <w:start w:val="1"/>
      <w:numFmt w:val="lowerLetter"/>
      <w:lvlText w:val="%8."/>
      <w:lvlJc w:val="left"/>
      <w:pPr>
        <w:ind w:left="6185" w:hanging="360"/>
      </w:pPr>
    </w:lvl>
    <w:lvl w:ilvl="8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37AD1FEF"/>
    <w:multiLevelType w:val="hybridMultilevel"/>
    <w:tmpl w:val="8A4276FE"/>
    <w:lvl w:ilvl="0" w:tplc="75D62250">
      <w:start w:val="1"/>
      <w:numFmt w:val="decimal"/>
      <w:lvlText w:val="%1."/>
      <w:lvlJc w:val="left"/>
      <w:pPr>
        <w:ind w:left="831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51" w:hanging="360"/>
      </w:pPr>
    </w:lvl>
    <w:lvl w:ilvl="2" w:tplc="0416001B" w:tentative="1">
      <w:start w:val="1"/>
      <w:numFmt w:val="lowerRoman"/>
      <w:lvlText w:val="%3."/>
      <w:lvlJc w:val="right"/>
      <w:pPr>
        <w:ind w:left="2271" w:hanging="180"/>
      </w:pPr>
    </w:lvl>
    <w:lvl w:ilvl="3" w:tplc="0416000F" w:tentative="1">
      <w:start w:val="1"/>
      <w:numFmt w:val="decimal"/>
      <w:lvlText w:val="%4."/>
      <w:lvlJc w:val="left"/>
      <w:pPr>
        <w:ind w:left="2991" w:hanging="360"/>
      </w:pPr>
    </w:lvl>
    <w:lvl w:ilvl="4" w:tplc="04160019" w:tentative="1">
      <w:start w:val="1"/>
      <w:numFmt w:val="lowerLetter"/>
      <w:lvlText w:val="%5."/>
      <w:lvlJc w:val="left"/>
      <w:pPr>
        <w:ind w:left="3711" w:hanging="360"/>
      </w:pPr>
    </w:lvl>
    <w:lvl w:ilvl="5" w:tplc="0416001B" w:tentative="1">
      <w:start w:val="1"/>
      <w:numFmt w:val="lowerRoman"/>
      <w:lvlText w:val="%6."/>
      <w:lvlJc w:val="right"/>
      <w:pPr>
        <w:ind w:left="4431" w:hanging="180"/>
      </w:pPr>
    </w:lvl>
    <w:lvl w:ilvl="6" w:tplc="0416000F" w:tentative="1">
      <w:start w:val="1"/>
      <w:numFmt w:val="decimal"/>
      <w:lvlText w:val="%7."/>
      <w:lvlJc w:val="left"/>
      <w:pPr>
        <w:ind w:left="5151" w:hanging="360"/>
      </w:pPr>
    </w:lvl>
    <w:lvl w:ilvl="7" w:tplc="04160019" w:tentative="1">
      <w:start w:val="1"/>
      <w:numFmt w:val="lowerLetter"/>
      <w:lvlText w:val="%8."/>
      <w:lvlJc w:val="left"/>
      <w:pPr>
        <w:ind w:left="5871" w:hanging="360"/>
      </w:pPr>
    </w:lvl>
    <w:lvl w:ilvl="8" w:tplc="0416001B" w:tentative="1">
      <w:start w:val="1"/>
      <w:numFmt w:val="lowerRoman"/>
      <w:lvlText w:val="%9."/>
      <w:lvlJc w:val="right"/>
      <w:pPr>
        <w:ind w:left="6591" w:hanging="180"/>
      </w:pPr>
    </w:lvl>
  </w:abstractNum>
  <w:abstractNum w:abstractNumId="12" w15:restartNumberingAfterBreak="0">
    <w:nsid w:val="396234D2"/>
    <w:multiLevelType w:val="multilevel"/>
    <w:tmpl w:val="9F1CA754"/>
    <w:lvl w:ilvl="0">
      <w:start w:val="1"/>
      <w:numFmt w:val="bullet"/>
      <w:lvlText w:val=""/>
      <w:lvlJc w:val="left"/>
      <w:pPr>
        <w:ind w:left="1145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865" w:hanging="360"/>
      </w:pPr>
    </w:lvl>
    <w:lvl w:ilvl="2">
      <w:start w:val="1"/>
      <w:numFmt w:val="lowerRoman"/>
      <w:lvlText w:val="%3."/>
      <w:lvlJc w:val="right"/>
      <w:pPr>
        <w:ind w:left="2585" w:hanging="180"/>
      </w:pPr>
    </w:lvl>
    <w:lvl w:ilvl="3">
      <w:start w:val="1"/>
      <w:numFmt w:val="decimal"/>
      <w:lvlText w:val="%4."/>
      <w:lvlJc w:val="left"/>
      <w:pPr>
        <w:ind w:left="3305" w:hanging="360"/>
      </w:pPr>
    </w:lvl>
    <w:lvl w:ilvl="4">
      <w:start w:val="1"/>
      <w:numFmt w:val="lowerLetter"/>
      <w:lvlText w:val="%5."/>
      <w:lvlJc w:val="left"/>
      <w:pPr>
        <w:ind w:left="4025" w:hanging="360"/>
      </w:pPr>
    </w:lvl>
    <w:lvl w:ilvl="5">
      <w:start w:val="1"/>
      <w:numFmt w:val="lowerRoman"/>
      <w:lvlText w:val="%6."/>
      <w:lvlJc w:val="right"/>
      <w:pPr>
        <w:ind w:left="4745" w:hanging="180"/>
      </w:pPr>
    </w:lvl>
    <w:lvl w:ilvl="6">
      <w:start w:val="1"/>
      <w:numFmt w:val="decimal"/>
      <w:lvlText w:val="%7."/>
      <w:lvlJc w:val="left"/>
      <w:pPr>
        <w:ind w:left="5465" w:hanging="360"/>
      </w:pPr>
    </w:lvl>
    <w:lvl w:ilvl="7">
      <w:start w:val="1"/>
      <w:numFmt w:val="lowerLetter"/>
      <w:lvlText w:val="%8."/>
      <w:lvlJc w:val="left"/>
      <w:pPr>
        <w:ind w:left="6185" w:hanging="360"/>
      </w:pPr>
    </w:lvl>
    <w:lvl w:ilvl="8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41261237"/>
    <w:multiLevelType w:val="hybridMultilevel"/>
    <w:tmpl w:val="FABEEC80"/>
    <w:lvl w:ilvl="0" w:tplc="8DBE579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4231CD"/>
    <w:multiLevelType w:val="hybridMultilevel"/>
    <w:tmpl w:val="123CF822"/>
    <w:lvl w:ilvl="0" w:tplc="75D62250">
      <w:start w:val="1"/>
      <w:numFmt w:val="decimal"/>
      <w:lvlText w:val="%1."/>
      <w:lvlJc w:val="left"/>
      <w:pPr>
        <w:ind w:left="831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51" w:hanging="360"/>
      </w:pPr>
    </w:lvl>
    <w:lvl w:ilvl="2" w:tplc="0416001B" w:tentative="1">
      <w:start w:val="1"/>
      <w:numFmt w:val="lowerRoman"/>
      <w:lvlText w:val="%3."/>
      <w:lvlJc w:val="right"/>
      <w:pPr>
        <w:ind w:left="2271" w:hanging="180"/>
      </w:pPr>
    </w:lvl>
    <w:lvl w:ilvl="3" w:tplc="0416000F" w:tentative="1">
      <w:start w:val="1"/>
      <w:numFmt w:val="decimal"/>
      <w:lvlText w:val="%4."/>
      <w:lvlJc w:val="left"/>
      <w:pPr>
        <w:ind w:left="2991" w:hanging="360"/>
      </w:pPr>
    </w:lvl>
    <w:lvl w:ilvl="4" w:tplc="04160019" w:tentative="1">
      <w:start w:val="1"/>
      <w:numFmt w:val="lowerLetter"/>
      <w:lvlText w:val="%5."/>
      <w:lvlJc w:val="left"/>
      <w:pPr>
        <w:ind w:left="3711" w:hanging="360"/>
      </w:pPr>
    </w:lvl>
    <w:lvl w:ilvl="5" w:tplc="0416001B" w:tentative="1">
      <w:start w:val="1"/>
      <w:numFmt w:val="lowerRoman"/>
      <w:lvlText w:val="%6."/>
      <w:lvlJc w:val="right"/>
      <w:pPr>
        <w:ind w:left="4431" w:hanging="180"/>
      </w:pPr>
    </w:lvl>
    <w:lvl w:ilvl="6" w:tplc="0416000F" w:tentative="1">
      <w:start w:val="1"/>
      <w:numFmt w:val="decimal"/>
      <w:lvlText w:val="%7."/>
      <w:lvlJc w:val="left"/>
      <w:pPr>
        <w:ind w:left="5151" w:hanging="360"/>
      </w:pPr>
    </w:lvl>
    <w:lvl w:ilvl="7" w:tplc="04160019" w:tentative="1">
      <w:start w:val="1"/>
      <w:numFmt w:val="lowerLetter"/>
      <w:lvlText w:val="%8."/>
      <w:lvlJc w:val="left"/>
      <w:pPr>
        <w:ind w:left="5871" w:hanging="360"/>
      </w:pPr>
    </w:lvl>
    <w:lvl w:ilvl="8" w:tplc="0416001B" w:tentative="1">
      <w:start w:val="1"/>
      <w:numFmt w:val="lowerRoman"/>
      <w:lvlText w:val="%9."/>
      <w:lvlJc w:val="right"/>
      <w:pPr>
        <w:ind w:left="6591" w:hanging="180"/>
      </w:pPr>
    </w:lvl>
  </w:abstractNum>
  <w:abstractNum w:abstractNumId="15" w15:restartNumberingAfterBreak="0">
    <w:nsid w:val="44193C93"/>
    <w:multiLevelType w:val="hybridMultilevel"/>
    <w:tmpl w:val="9A506FC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15657"/>
    <w:multiLevelType w:val="hybridMultilevel"/>
    <w:tmpl w:val="040472B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366D1E"/>
    <w:multiLevelType w:val="hybridMultilevel"/>
    <w:tmpl w:val="09B60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390975"/>
    <w:multiLevelType w:val="multilevel"/>
    <w:tmpl w:val="73805F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CD50E4"/>
    <w:multiLevelType w:val="multilevel"/>
    <w:tmpl w:val="3E186FA4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1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63382A1A"/>
    <w:multiLevelType w:val="multilevel"/>
    <w:tmpl w:val="17A81152"/>
    <w:lvl w:ilvl="0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2">
      <w:numFmt w:val="bullet"/>
      <w:lvlText w:val=""/>
      <w:lvlJc w:val="left"/>
      <w:pPr>
        <w:ind w:left="201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73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458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17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89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618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338" w:hanging="360"/>
      </w:pPr>
      <w:rPr>
        <w:rFonts w:ascii="Wingdings" w:hAnsi="Wingdings"/>
      </w:rPr>
    </w:lvl>
  </w:abstractNum>
  <w:abstractNum w:abstractNumId="21" w15:restartNumberingAfterBreak="0">
    <w:nsid w:val="65F1116C"/>
    <w:multiLevelType w:val="hybridMultilevel"/>
    <w:tmpl w:val="083A07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94431"/>
    <w:multiLevelType w:val="multilevel"/>
    <w:tmpl w:val="F40625F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7048597E"/>
    <w:multiLevelType w:val="hybridMultilevel"/>
    <w:tmpl w:val="BE74EF8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0861394"/>
    <w:multiLevelType w:val="multilevel"/>
    <w:tmpl w:val="660432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1C97EC3"/>
    <w:multiLevelType w:val="multilevel"/>
    <w:tmpl w:val="CC1025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A47825"/>
    <w:multiLevelType w:val="hybridMultilevel"/>
    <w:tmpl w:val="0E180904"/>
    <w:lvl w:ilvl="0" w:tplc="04160005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7" w15:restartNumberingAfterBreak="0">
    <w:nsid w:val="776F37D6"/>
    <w:multiLevelType w:val="multilevel"/>
    <w:tmpl w:val="BD3E933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786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77A302E7"/>
    <w:multiLevelType w:val="multilevel"/>
    <w:tmpl w:val="2D603A3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784834C4"/>
    <w:multiLevelType w:val="multilevel"/>
    <w:tmpl w:val="18C6ECF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7A46289B"/>
    <w:multiLevelType w:val="hybridMultilevel"/>
    <w:tmpl w:val="EF1EEE0A"/>
    <w:lvl w:ilvl="0" w:tplc="8BF259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A96C20"/>
    <w:multiLevelType w:val="multilevel"/>
    <w:tmpl w:val="82CEAF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B250316"/>
    <w:multiLevelType w:val="multilevel"/>
    <w:tmpl w:val="DC10FD0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7BB8073C"/>
    <w:multiLevelType w:val="multilevel"/>
    <w:tmpl w:val="9D5A24F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8"/>
  </w:num>
  <w:num w:numId="2">
    <w:abstractNumId w:val="24"/>
  </w:num>
  <w:num w:numId="3">
    <w:abstractNumId w:val="33"/>
  </w:num>
  <w:num w:numId="4">
    <w:abstractNumId w:val="7"/>
  </w:num>
  <w:num w:numId="5">
    <w:abstractNumId w:val="8"/>
  </w:num>
  <w:num w:numId="6">
    <w:abstractNumId w:val="32"/>
  </w:num>
  <w:num w:numId="7">
    <w:abstractNumId w:val="31"/>
  </w:num>
  <w:num w:numId="8">
    <w:abstractNumId w:val="12"/>
  </w:num>
  <w:num w:numId="9">
    <w:abstractNumId w:val="10"/>
  </w:num>
  <w:num w:numId="10">
    <w:abstractNumId w:val="6"/>
  </w:num>
  <w:num w:numId="11">
    <w:abstractNumId w:val="27"/>
  </w:num>
  <w:num w:numId="12">
    <w:abstractNumId w:val="9"/>
  </w:num>
  <w:num w:numId="13">
    <w:abstractNumId w:val="19"/>
  </w:num>
  <w:num w:numId="14">
    <w:abstractNumId w:val="28"/>
  </w:num>
  <w:num w:numId="15">
    <w:abstractNumId w:val="29"/>
  </w:num>
  <w:num w:numId="16">
    <w:abstractNumId w:val="4"/>
  </w:num>
  <w:num w:numId="17">
    <w:abstractNumId w:val="0"/>
  </w:num>
  <w:num w:numId="18">
    <w:abstractNumId w:val="17"/>
  </w:num>
  <w:num w:numId="19">
    <w:abstractNumId w:val="13"/>
  </w:num>
  <w:num w:numId="20">
    <w:abstractNumId w:val="21"/>
  </w:num>
  <w:num w:numId="21">
    <w:abstractNumId w:val="3"/>
  </w:num>
  <w:num w:numId="22">
    <w:abstractNumId w:val="16"/>
  </w:num>
  <w:num w:numId="23">
    <w:abstractNumId w:val="5"/>
  </w:num>
  <w:num w:numId="24">
    <w:abstractNumId w:val="25"/>
  </w:num>
  <w:num w:numId="25">
    <w:abstractNumId w:val="2"/>
  </w:num>
  <w:num w:numId="26">
    <w:abstractNumId w:val="20"/>
  </w:num>
  <w:num w:numId="27">
    <w:abstractNumId w:val="22"/>
  </w:num>
  <w:num w:numId="28">
    <w:abstractNumId w:val="15"/>
  </w:num>
  <w:num w:numId="29">
    <w:abstractNumId w:val="1"/>
  </w:num>
  <w:num w:numId="30">
    <w:abstractNumId w:val="23"/>
  </w:num>
  <w:num w:numId="31">
    <w:abstractNumId w:val="26"/>
  </w:num>
  <w:num w:numId="32">
    <w:abstractNumId w:val="11"/>
  </w:num>
  <w:num w:numId="33">
    <w:abstractNumId w:val="14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510D3"/>
    <w:rsid w:val="001B0E91"/>
    <w:rsid w:val="002335F3"/>
    <w:rsid w:val="00235F71"/>
    <w:rsid w:val="00391CC5"/>
    <w:rsid w:val="003C5631"/>
    <w:rsid w:val="00746752"/>
    <w:rsid w:val="00874BA2"/>
    <w:rsid w:val="009247AA"/>
    <w:rsid w:val="00B56E98"/>
    <w:rsid w:val="00D510D3"/>
    <w:rsid w:val="00E01453"/>
    <w:rsid w:val="00E624F9"/>
    <w:rsid w:val="00FE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839CD"/>
  <w15:docId w15:val="{BE611AA9-C4DC-45D5-8B2F-CE9D7E8B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847" w:right="1419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02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63"/>
      <w:ind w:left="990" w:right="1425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pPr>
      <w:ind w:left="1028" w:hanging="361"/>
    </w:pPr>
  </w:style>
  <w:style w:type="paragraph" w:customStyle="1" w:styleId="TableParagraph">
    <w:name w:val="Table Paragraph"/>
    <w:basedOn w:val="Normal"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rPr>
      <w:rFonts w:ascii="Arial MT" w:eastAsia="Arial MT" w:hAnsi="Arial MT" w:cs="Arial MT"/>
      <w:lang w:val="pt-PT"/>
    </w:rPr>
  </w:style>
  <w:style w:type="paragraph" w:styleId="CabealhodoSumrio">
    <w:name w:val="TOC Heading"/>
    <w:basedOn w:val="Ttulo1"/>
    <w:next w:val="Normal"/>
    <w:pPr>
      <w:keepNext/>
      <w:keepLines/>
      <w:widowControl/>
      <w:autoSpaceDE/>
      <w:spacing w:before="240" w:line="256" w:lineRule="auto"/>
      <w:ind w:left="0" w:right="0"/>
      <w:jc w:val="left"/>
    </w:pPr>
    <w:rPr>
      <w:rFonts w:ascii="Cambria" w:eastAsia="MS Gothic" w:hAnsi="Cambria" w:cs="Times New Roman"/>
      <w:b w:val="0"/>
      <w:bCs w:val="0"/>
      <w:color w:val="365F91"/>
      <w:sz w:val="32"/>
      <w:szCs w:val="32"/>
      <w:lang w:val="pt-BR" w:eastAsia="pt-BR"/>
    </w:rPr>
  </w:style>
  <w:style w:type="paragraph" w:styleId="Sumrio2">
    <w:name w:val="toc 2"/>
    <w:basedOn w:val="Normal"/>
    <w:next w:val="Normal"/>
    <w:autoRedefine/>
    <w:pPr>
      <w:spacing w:after="100"/>
      <w:ind w:left="220"/>
    </w:pPr>
  </w:style>
  <w:style w:type="paragraph" w:styleId="Sumrio1">
    <w:name w:val="toc 1"/>
    <w:basedOn w:val="Normal"/>
    <w:next w:val="Normal"/>
    <w:autoRedefine/>
    <w:pPr>
      <w:spacing w:after="100"/>
    </w:pPr>
  </w:style>
  <w:style w:type="character" w:styleId="Hyperlink">
    <w:name w:val="Hyperlink"/>
    <w:basedOn w:val="Fontepargpadro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30B54-AD0A-4A4D-8CAF-4D49C9FCC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Técnico 1</Template>
  <TotalTime>1</TotalTime>
  <Pages>26</Pages>
  <Words>3352</Words>
  <Characters>18107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Caio Martins</dc:creator>
  <cp:lastModifiedBy>Caio Martins</cp:lastModifiedBy>
  <cp:revision>2</cp:revision>
  <dcterms:created xsi:type="dcterms:W3CDTF">2024-11-28T03:21:00Z</dcterms:created>
  <dcterms:modified xsi:type="dcterms:W3CDTF">2024-11-28T03:21:00Z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2024-05-02T00:00:00Z</vt:filetime>
  </property>
  <property fmtid="{D5CDD505-2E9C-101B-9397-08002B2CF9AE}" pid="5" name="ContentTypeId">
    <vt:lpwstr>0x01010084FF1C3B01986C4AB66F7E0E56356C01</vt:lpwstr>
  </property>
</Properties>
</file>